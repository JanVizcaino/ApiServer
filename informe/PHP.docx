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448948" w14:textId="3FD2F0A6" w:rsidR="00CC61D5" w:rsidRDefault="00CC61D5" w:rsidP="00CC61D5">
      <w:pPr>
        <w:pStyle w:val="Ttulo1"/>
      </w:pPr>
      <w:r>
        <w:t>Versión A – JSON</w:t>
      </w:r>
    </w:p>
    <w:p w14:paraId="7E9D4F69" w14:textId="77777777" w:rsidR="00CC61D5" w:rsidRDefault="00CC61D5" w:rsidP="00CC61D5">
      <w:pPr>
        <w:pStyle w:val="Ttulo2"/>
      </w:pPr>
      <w:r w:rsidRPr="00CC61D5">
        <w:t xml:space="preserve">Explicación del funcionamiento de cada archivo PHP. </w:t>
      </w:r>
    </w:p>
    <w:p w14:paraId="1CAFE9A9" w14:textId="182E249B" w:rsidR="00400D0F" w:rsidRDefault="00400D0F" w:rsidP="00400D0F">
      <w:pPr>
        <w:rPr>
          <w:rStyle w:val="Textoennegrita"/>
        </w:rPr>
      </w:pPr>
      <w:proofErr w:type="spellStart"/>
      <w:r>
        <w:rPr>
          <w:rStyle w:val="Textoennegrita"/>
        </w:rPr>
        <w:t>Login.php</w:t>
      </w:r>
      <w:proofErr w:type="spellEnd"/>
    </w:p>
    <w:p w14:paraId="277ECEA2" w14:textId="77777777" w:rsidR="00400D0F" w:rsidRPr="00400D0F" w:rsidRDefault="00400D0F" w:rsidP="00400D0F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</w:p>
    <w:p w14:paraId="46C9D2A6" w14:textId="77777777" w:rsidR="00400D0F" w:rsidRPr="00400D0F" w:rsidRDefault="00400D0F" w:rsidP="00400D0F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400D0F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&lt;?</w:t>
      </w:r>
      <w:proofErr w:type="spellStart"/>
      <w:r w:rsidRPr="00400D0F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php</w:t>
      </w:r>
      <w:proofErr w:type="spellEnd"/>
    </w:p>
    <w:p w14:paraId="47A3142E" w14:textId="77777777" w:rsidR="00400D0F" w:rsidRPr="00400D0F" w:rsidRDefault="00400D0F" w:rsidP="00400D0F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proofErr w:type="gramStart"/>
      <w:r w:rsidRPr="00400D0F">
        <w:rPr>
          <w:rFonts w:ascii="Consolas" w:eastAsia="Times New Roman" w:hAnsi="Consolas" w:cs="Times New Roman"/>
          <w:color w:val="8BE9FD"/>
          <w:sz w:val="21"/>
          <w:szCs w:val="21"/>
          <w:lang w:val="en-US" w:eastAsia="es-ES"/>
        </w:rPr>
        <w:t>header</w:t>
      </w: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(</w:t>
      </w:r>
      <w:proofErr w:type="gramEnd"/>
      <w:r w:rsidRPr="00400D0F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400D0F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Expires: Sat, 1 Jul 2000 05:00:00 GMT</w:t>
      </w:r>
      <w:r w:rsidRPr="00400D0F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proofErr w:type="gramStart"/>
      <w:r w:rsidRPr="00400D0F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);</w:t>
      </w:r>
      <w:proofErr w:type="gramEnd"/>
    </w:p>
    <w:p w14:paraId="5649F570" w14:textId="77777777" w:rsidR="00400D0F" w:rsidRPr="00400D0F" w:rsidRDefault="00400D0F" w:rsidP="00400D0F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proofErr w:type="gramStart"/>
      <w:r w:rsidRPr="00400D0F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header</w:t>
      </w:r>
      <w:proofErr w:type="spellEnd"/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proofErr w:type="gramEnd"/>
      <w:r w:rsidRPr="00400D0F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400D0F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 xml:space="preserve">Cache-Control: no-cache, </w:t>
      </w:r>
      <w:proofErr w:type="spellStart"/>
      <w:r w:rsidRPr="00400D0F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must-revalidate</w:t>
      </w:r>
      <w:proofErr w:type="spellEnd"/>
      <w:r w:rsidRPr="00400D0F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);</w:t>
      </w:r>
    </w:p>
    <w:p w14:paraId="6E59A386" w14:textId="77777777" w:rsidR="00400D0F" w:rsidRPr="00400D0F" w:rsidRDefault="00400D0F" w:rsidP="00400D0F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proofErr w:type="gramStart"/>
      <w:r w:rsidRPr="00400D0F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header</w:t>
      </w:r>
      <w:proofErr w:type="spellEnd"/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proofErr w:type="gramEnd"/>
      <w:r w:rsidRPr="00400D0F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400D0F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Pragma: no-cache</w:t>
      </w:r>
      <w:r w:rsidRPr="00400D0F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); </w:t>
      </w:r>
      <w:r w:rsidRPr="00400D0F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//Para borrar la cache del navegador (</w:t>
      </w:r>
      <w:proofErr w:type="spellStart"/>
      <w:r w:rsidRPr="00400D0F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debug</w:t>
      </w:r>
      <w:proofErr w:type="spellEnd"/>
      <w:r w:rsidRPr="00400D0F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)</w:t>
      </w:r>
    </w:p>
    <w:p w14:paraId="7FE343B6" w14:textId="77777777" w:rsidR="00400D0F" w:rsidRPr="00400D0F" w:rsidRDefault="00400D0F" w:rsidP="00400D0F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400D0F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session_</w:t>
      </w:r>
      <w:proofErr w:type="gramStart"/>
      <w:r w:rsidRPr="00400D0F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start</w:t>
      </w:r>
      <w:proofErr w:type="spellEnd"/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proofErr w:type="gramEnd"/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); </w:t>
      </w:r>
      <w:r w:rsidRPr="00400D0F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//Iniciamos la sesión</w:t>
      </w:r>
    </w:p>
    <w:p w14:paraId="4CA99D05" w14:textId="77777777" w:rsidR="00400D0F" w:rsidRPr="00400D0F" w:rsidRDefault="00400D0F" w:rsidP="00400D0F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400D0F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if</w:t>
      </w:r>
      <w:proofErr w:type="spellEnd"/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($_SERVER[</w:t>
      </w:r>
      <w:r w:rsidRPr="00400D0F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400D0F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REQUEST_METHOD</w:t>
      </w:r>
      <w:r w:rsidRPr="00400D0F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] </w:t>
      </w:r>
      <w:r w:rsidRPr="00400D0F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===</w:t>
      </w: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400D0F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400D0F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POST</w:t>
      </w:r>
      <w:r w:rsidRPr="00400D0F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) </w:t>
      </w:r>
      <w:proofErr w:type="gramStart"/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{ </w:t>
      </w:r>
      <w:r w:rsidRPr="00400D0F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</w:t>
      </w:r>
      <w:proofErr w:type="gramEnd"/>
      <w:r w:rsidRPr="00400D0F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 xml:space="preserve">/comprueba si el formulario se </w:t>
      </w:r>
      <w:proofErr w:type="spellStart"/>
      <w:r w:rsidRPr="00400D0F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envia</w:t>
      </w:r>
      <w:proofErr w:type="spellEnd"/>
      <w:r w:rsidRPr="00400D0F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 xml:space="preserve"> con el </w:t>
      </w:r>
      <w:proofErr w:type="spellStart"/>
      <w:r w:rsidRPr="00400D0F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metodo</w:t>
      </w:r>
      <w:proofErr w:type="spellEnd"/>
      <w:r w:rsidRPr="00400D0F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 xml:space="preserve"> POST</w:t>
      </w:r>
    </w:p>
    <w:p w14:paraId="21F9A50E" w14:textId="77777777" w:rsidR="00400D0F" w:rsidRPr="00400D0F" w:rsidRDefault="00400D0F" w:rsidP="00400D0F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</w:t>
      </w: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$email </w:t>
      </w:r>
      <w:r w:rsidRPr="00400D0F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$_POST[</w:t>
      </w:r>
      <w:r w:rsidRPr="00400D0F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400D0F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email</w:t>
      </w:r>
      <w:r w:rsidRPr="00400D0F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proofErr w:type="gramStart"/>
      <w:r w:rsidRPr="00400D0F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];</w:t>
      </w:r>
      <w:proofErr w:type="gramEnd"/>
    </w:p>
    <w:p w14:paraId="013DD492" w14:textId="77777777" w:rsidR="00400D0F" w:rsidRPr="00400D0F" w:rsidRDefault="00400D0F" w:rsidP="00400D0F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    $password </w:t>
      </w:r>
      <w:r w:rsidRPr="00400D0F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$_POST[</w:t>
      </w:r>
      <w:r w:rsidRPr="00400D0F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400D0F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password</w:t>
      </w:r>
      <w:r w:rsidRPr="00400D0F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proofErr w:type="gramStart"/>
      <w:r w:rsidRPr="00400D0F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];</w:t>
      </w:r>
      <w:proofErr w:type="gramEnd"/>
    </w:p>
    <w:p w14:paraId="3C108748" w14:textId="77777777" w:rsidR="00400D0F" w:rsidRPr="00400D0F" w:rsidRDefault="00400D0F" w:rsidP="00400D0F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    </w:t>
      </w: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$archivo </w:t>
      </w:r>
      <w:r w:rsidRPr="00400D0F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400D0F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proofErr w:type="spellStart"/>
      <w:proofErr w:type="gramStart"/>
      <w:r w:rsidRPr="00400D0F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users.json</w:t>
      </w:r>
      <w:proofErr w:type="spellEnd"/>
      <w:proofErr w:type="gramEnd"/>
      <w:r w:rsidRPr="00400D0F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; </w:t>
      </w:r>
      <w:r w:rsidRPr="00400D0F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 xml:space="preserve">//Asignamos los distintos campos que usaremos para gestionar la </w:t>
      </w:r>
      <w:proofErr w:type="spellStart"/>
      <w:r w:rsidRPr="00400D0F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sesion</w:t>
      </w:r>
      <w:proofErr w:type="spellEnd"/>
      <w:r w:rsidRPr="00400D0F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 xml:space="preserve"> y el usuario.</w:t>
      </w:r>
    </w:p>
    <w:p w14:paraId="6122AF5F" w14:textId="77777777" w:rsidR="00400D0F" w:rsidRPr="00400D0F" w:rsidRDefault="00400D0F" w:rsidP="00400D0F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</w:p>
    <w:p w14:paraId="0AAEA921" w14:textId="77777777" w:rsidR="00400D0F" w:rsidRPr="00400D0F" w:rsidRDefault="00400D0F" w:rsidP="00400D0F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</w:t>
      </w:r>
      <w:proofErr w:type="spellStart"/>
      <w:r w:rsidRPr="00400D0F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if</w:t>
      </w:r>
      <w:proofErr w:type="spellEnd"/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(</w:t>
      </w:r>
      <w:proofErr w:type="spellStart"/>
      <w:r w:rsidRPr="00400D0F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file_exists</w:t>
      </w:r>
      <w:proofErr w:type="spellEnd"/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($archivo)) </w:t>
      </w:r>
      <w:proofErr w:type="gramStart"/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{ </w:t>
      </w:r>
      <w:r w:rsidRPr="00400D0F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</w:t>
      </w:r>
      <w:proofErr w:type="gramEnd"/>
      <w:r w:rsidRPr="00400D0F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/Si el archivo existe</w:t>
      </w:r>
    </w:p>
    <w:p w14:paraId="699B13C1" w14:textId="77777777" w:rsidR="00400D0F" w:rsidRPr="00400D0F" w:rsidRDefault="00400D0F" w:rsidP="00400D0F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    $usuarios </w:t>
      </w:r>
      <w:r w:rsidRPr="00400D0F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spellStart"/>
      <w:r w:rsidRPr="00400D0F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json_decode</w:t>
      </w:r>
      <w:proofErr w:type="spellEnd"/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proofErr w:type="spellStart"/>
      <w:r w:rsidRPr="00400D0F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file_get_contents</w:t>
      </w:r>
      <w:proofErr w:type="spellEnd"/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($archivo),</w:t>
      </w:r>
      <w:r w:rsidRPr="00400D0F">
        <w:rPr>
          <w:rFonts w:ascii="Consolas" w:eastAsia="Times New Roman" w:hAnsi="Consolas" w:cs="Times New Roman"/>
          <w:color w:val="50FA7B"/>
          <w:sz w:val="21"/>
          <w:szCs w:val="21"/>
          <w:lang w:eastAsia="es-ES"/>
        </w:rPr>
        <w:t xml:space="preserve"> </w:t>
      </w:r>
      <w:r w:rsidRPr="00400D0F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true</w:t>
      </w: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); </w:t>
      </w:r>
      <w:r w:rsidRPr="00400D0F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//Transformamos el archivo en un array de usuarios</w:t>
      </w:r>
    </w:p>
    <w:p w14:paraId="7D51B8DD" w14:textId="77777777" w:rsidR="00400D0F" w:rsidRPr="00400D0F" w:rsidRDefault="00400D0F" w:rsidP="00400D0F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    </w:t>
      </w:r>
      <w:proofErr w:type="spellStart"/>
      <w:r w:rsidRPr="00400D0F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foreach</w:t>
      </w:r>
      <w:proofErr w:type="spellEnd"/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($usuarios </w:t>
      </w:r>
      <w:r w:rsidRPr="00400D0F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as</w:t>
      </w: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$usuario) </w:t>
      </w:r>
      <w:proofErr w:type="gramStart"/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{ </w:t>
      </w:r>
      <w:r w:rsidRPr="00400D0F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</w:t>
      </w:r>
      <w:proofErr w:type="gramEnd"/>
      <w:r w:rsidRPr="00400D0F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/Para cada usuario</w:t>
      </w:r>
    </w:p>
    <w:p w14:paraId="432DE9C0" w14:textId="77777777" w:rsidR="00400D0F" w:rsidRPr="00400D0F" w:rsidRDefault="00400D0F" w:rsidP="00400D0F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        </w:t>
      </w:r>
      <w:proofErr w:type="spellStart"/>
      <w:r w:rsidRPr="00400D0F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if</w:t>
      </w:r>
      <w:proofErr w:type="spellEnd"/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($usuario[</w:t>
      </w:r>
      <w:r w:rsidRPr="00400D0F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400D0F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email</w:t>
      </w:r>
      <w:r w:rsidRPr="00400D0F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] </w:t>
      </w:r>
      <w:r w:rsidRPr="00400D0F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===</w:t>
      </w: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$email </w:t>
      </w:r>
      <w:r w:rsidRPr="00400D0F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&amp;&amp;</w:t>
      </w: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$usuario[</w:t>
      </w:r>
      <w:r w:rsidRPr="00400D0F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proofErr w:type="spellStart"/>
      <w:proofErr w:type="gramStart"/>
      <w:r w:rsidRPr="00400D0F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password</w:t>
      </w:r>
      <w:proofErr w:type="spellEnd"/>
      <w:proofErr w:type="gramEnd"/>
      <w:r w:rsidRPr="00400D0F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] </w:t>
      </w:r>
      <w:r w:rsidRPr="00400D0F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===</w:t>
      </w: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$</w:t>
      </w:r>
      <w:proofErr w:type="spellStart"/>
      <w:proofErr w:type="gramStart"/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password</w:t>
      </w:r>
      <w:proofErr w:type="spellEnd"/>
      <w:proofErr w:type="gramEnd"/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) </w:t>
      </w:r>
      <w:proofErr w:type="gramStart"/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{ </w:t>
      </w:r>
      <w:r w:rsidRPr="00400D0F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</w:t>
      </w:r>
      <w:proofErr w:type="gramEnd"/>
      <w:r w:rsidRPr="00400D0F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 xml:space="preserve">/Comprueba si los datos </w:t>
      </w:r>
      <w:proofErr w:type="spellStart"/>
      <w:r w:rsidRPr="00400D0F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estan</w:t>
      </w:r>
      <w:proofErr w:type="spellEnd"/>
      <w:r w:rsidRPr="00400D0F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 xml:space="preserve"> bien</w:t>
      </w:r>
    </w:p>
    <w:p w14:paraId="536D4124" w14:textId="77777777" w:rsidR="00400D0F" w:rsidRPr="00400D0F" w:rsidRDefault="00400D0F" w:rsidP="00400D0F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            </w:t>
      </w: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$_SESSION[</w:t>
      </w:r>
      <w:r w:rsidRPr="00400D0F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proofErr w:type="spellStart"/>
      <w:r w:rsidRPr="00400D0F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usuario</w:t>
      </w:r>
      <w:proofErr w:type="spellEnd"/>
      <w:r w:rsidRPr="00400D0F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] </w:t>
      </w:r>
      <w:r w:rsidRPr="00400D0F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$</w:t>
      </w:r>
      <w:proofErr w:type="gramStart"/>
      <w:r w:rsidRPr="00400D0F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email;</w:t>
      </w:r>
      <w:proofErr w:type="gramEnd"/>
    </w:p>
    <w:p w14:paraId="2168EC7A" w14:textId="77777777" w:rsidR="00400D0F" w:rsidRPr="00400D0F" w:rsidRDefault="00400D0F" w:rsidP="00400D0F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                $_SESSION[</w:t>
      </w:r>
      <w:r w:rsidRPr="00400D0F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proofErr w:type="spellStart"/>
      <w:r w:rsidRPr="00400D0F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rol</w:t>
      </w:r>
      <w:proofErr w:type="spellEnd"/>
      <w:r w:rsidRPr="00400D0F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] </w:t>
      </w:r>
      <w:r w:rsidRPr="00400D0F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400D0F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400D0F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admin</w:t>
      </w:r>
      <w:proofErr w:type="gramStart"/>
      <w:r w:rsidRPr="00400D0F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;</w:t>
      </w:r>
      <w:proofErr w:type="gramEnd"/>
    </w:p>
    <w:p w14:paraId="5144DB76" w14:textId="77777777" w:rsidR="00400D0F" w:rsidRPr="00400D0F" w:rsidRDefault="00400D0F" w:rsidP="00400D0F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                $_SESSION[</w:t>
      </w:r>
      <w:r w:rsidRPr="00400D0F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proofErr w:type="spellStart"/>
      <w:r w:rsidRPr="00400D0F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fecha</w:t>
      </w:r>
      <w:proofErr w:type="spellEnd"/>
      <w:r w:rsidRPr="00400D0F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] </w:t>
      </w:r>
      <w:r w:rsidRPr="00400D0F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proofErr w:type="gramStart"/>
      <w:r w:rsidRPr="00400D0F">
        <w:rPr>
          <w:rFonts w:ascii="Consolas" w:eastAsia="Times New Roman" w:hAnsi="Consolas" w:cs="Times New Roman"/>
          <w:color w:val="8BE9FD"/>
          <w:sz w:val="21"/>
          <w:szCs w:val="21"/>
          <w:lang w:val="en-US" w:eastAsia="es-ES"/>
        </w:rPr>
        <w:t>date</w:t>
      </w: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(</w:t>
      </w:r>
      <w:proofErr w:type="gramEnd"/>
      <w:r w:rsidRPr="00400D0F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400D0F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 xml:space="preserve">Y-m-d </w:t>
      </w:r>
      <w:proofErr w:type="gramStart"/>
      <w:r w:rsidRPr="00400D0F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H:i</w:t>
      </w:r>
      <w:proofErr w:type="gramEnd"/>
      <w:r w:rsidRPr="00400D0F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:s</w:t>
      </w:r>
      <w:r w:rsidRPr="00400D0F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proofErr w:type="gramStart"/>
      <w:r w:rsidRPr="00400D0F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);</w:t>
      </w:r>
      <w:proofErr w:type="gramEnd"/>
    </w:p>
    <w:p w14:paraId="59A42139" w14:textId="77777777" w:rsidR="00400D0F" w:rsidRPr="00400D0F" w:rsidRDefault="00400D0F" w:rsidP="00400D0F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                </w:t>
      </w: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$_SESSION[</w:t>
      </w:r>
      <w:r w:rsidRPr="00400D0F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400D0F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ip</w:t>
      </w:r>
      <w:r w:rsidRPr="00400D0F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] </w:t>
      </w:r>
      <w:r w:rsidRPr="00400D0F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$_SERVER[</w:t>
      </w:r>
      <w:r w:rsidRPr="00400D0F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'</w:t>
      </w:r>
      <w:r w:rsidRPr="00400D0F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REMOTE_ADDR</w:t>
      </w:r>
      <w:r w:rsidRPr="00400D0F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'</w:t>
      </w: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]; </w:t>
      </w:r>
      <w:r w:rsidRPr="00400D0F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 xml:space="preserve">//asigna la información de la </w:t>
      </w:r>
      <w:proofErr w:type="spellStart"/>
      <w:r w:rsidRPr="00400D0F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sesion</w:t>
      </w:r>
      <w:proofErr w:type="spellEnd"/>
    </w:p>
    <w:p w14:paraId="089B5C01" w14:textId="77777777" w:rsidR="00400D0F" w:rsidRPr="00400D0F" w:rsidRDefault="00400D0F" w:rsidP="00400D0F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            </w:t>
      </w:r>
      <w:proofErr w:type="spellStart"/>
      <w:proofErr w:type="gramStart"/>
      <w:r w:rsidRPr="00400D0F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header</w:t>
      </w:r>
      <w:proofErr w:type="spellEnd"/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proofErr w:type="gramEnd"/>
      <w:r w:rsidRPr="00400D0F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proofErr w:type="spellStart"/>
      <w:r w:rsidRPr="00400D0F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Location</w:t>
      </w:r>
      <w:proofErr w:type="spellEnd"/>
      <w:r w:rsidRPr="00400D0F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 xml:space="preserve">: </w:t>
      </w:r>
      <w:proofErr w:type="spellStart"/>
      <w:r w:rsidRPr="00400D0F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home.php</w:t>
      </w:r>
      <w:proofErr w:type="spellEnd"/>
      <w:r w:rsidRPr="00400D0F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); </w:t>
      </w:r>
      <w:r w:rsidRPr="00400D0F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//Cambia la página</w:t>
      </w:r>
    </w:p>
    <w:p w14:paraId="4B25531A" w14:textId="77777777" w:rsidR="00400D0F" w:rsidRPr="00400D0F" w:rsidRDefault="00400D0F" w:rsidP="00400D0F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            </w:t>
      </w:r>
      <w:r w:rsidRPr="00400D0F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exit</w:t>
      </w: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; </w:t>
      </w:r>
      <w:r w:rsidRPr="00400D0F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//Sale</w:t>
      </w:r>
    </w:p>
    <w:p w14:paraId="71F1E3E2" w14:textId="77777777" w:rsidR="00400D0F" w:rsidRPr="00400D0F" w:rsidRDefault="00400D0F" w:rsidP="00400D0F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            }</w:t>
      </w:r>
    </w:p>
    <w:p w14:paraId="67C05454" w14:textId="77777777" w:rsidR="00400D0F" w:rsidRPr="00400D0F" w:rsidRDefault="00400D0F" w:rsidP="00400D0F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        }</w:t>
      </w:r>
    </w:p>
    <w:p w14:paraId="587004D6" w14:textId="77777777" w:rsidR="00400D0F" w:rsidRPr="00400D0F" w:rsidRDefault="00400D0F" w:rsidP="00400D0F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    }</w:t>
      </w:r>
    </w:p>
    <w:p w14:paraId="5C767C47" w14:textId="77777777" w:rsidR="00400D0F" w:rsidRPr="00400D0F" w:rsidRDefault="00400D0F" w:rsidP="00400D0F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00D0F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}</w:t>
      </w:r>
    </w:p>
    <w:p w14:paraId="488A9745" w14:textId="77777777" w:rsidR="00400D0F" w:rsidRPr="00400D0F" w:rsidRDefault="00400D0F" w:rsidP="00400D0F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00D0F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?&gt;</w:t>
      </w:r>
    </w:p>
    <w:p w14:paraId="07DA05FD" w14:textId="77777777" w:rsidR="00400D0F" w:rsidRPr="00400D0F" w:rsidRDefault="00400D0F" w:rsidP="00400D0F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gramStart"/>
      <w:r w:rsidRPr="00400D0F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&lt;!--</w:t>
      </w:r>
      <w:proofErr w:type="gramEnd"/>
      <w:r w:rsidRPr="00400D0F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Resto del HTML--&gt;</w:t>
      </w:r>
    </w:p>
    <w:p w14:paraId="35A188C7" w14:textId="39D73446" w:rsidR="00400D0F" w:rsidRDefault="00400D0F">
      <w:pPr>
        <w:jc w:val="left"/>
        <w:rPr>
          <w:rStyle w:val="Textoennegrita"/>
        </w:rPr>
      </w:pPr>
      <w:r>
        <w:rPr>
          <w:rStyle w:val="Textoennegrita"/>
        </w:rPr>
        <w:br w:type="page"/>
      </w:r>
    </w:p>
    <w:p w14:paraId="0FFD42B1" w14:textId="3174B476" w:rsidR="00400D0F" w:rsidRDefault="00400D0F" w:rsidP="00400D0F">
      <w:pPr>
        <w:rPr>
          <w:rStyle w:val="Textoennegrita"/>
        </w:rPr>
      </w:pPr>
      <w:proofErr w:type="spellStart"/>
      <w:r>
        <w:rPr>
          <w:rStyle w:val="Textoennegrita"/>
        </w:rPr>
        <w:lastRenderedPageBreak/>
        <w:t>Register.php</w:t>
      </w:r>
      <w:proofErr w:type="spellEnd"/>
    </w:p>
    <w:p w14:paraId="383E1A42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F552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&lt;?</w:t>
      </w:r>
      <w:proofErr w:type="spellStart"/>
      <w:r w:rsidRPr="004F552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php</w:t>
      </w:r>
      <w:proofErr w:type="spellEnd"/>
    </w:p>
    <w:p w14:paraId="418232F7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4F552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if</w:t>
      </w:r>
      <w:proofErr w:type="spell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($_SERVER[</w:t>
      </w:r>
      <w:r w:rsidRPr="004F552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4F552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REQUEST_METHOD</w:t>
      </w:r>
      <w:r w:rsidRPr="004F552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] </w:t>
      </w:r>
      <w:r w:rsidRPr="004F552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===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4F552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4F552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POST</w:t>
      </w:r>
      <w:r w:rsidRPr="004F552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) </w:t>
      </w:r>
      <w:proofErr w:type="gramStart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{ </w:t>
      </w:r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</w:t>
      </w:r>
      <w:proofErr w:type="gramEnd"/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 xml:space="preserve">/Si se ejecuta el formulario con </w:t>
      </w:r>
      <w:proofErr w:type="gramStart"/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el  </w:t>
      </w:r>
      <w:proofErr w:type="spellStart"/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metodo</w:t>
      </w:r>
      <w:proofErr w:type="spellEnd"/>
      <w:proofErr w:type="gramEnd"/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 xml:space="preserve"> POST</w:t>
      </w:r>
    </w:p>
    <w:p w14:paraId="3AE9FCA1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$email </w:t>
      </w:r>
      <w:r w:rsidRPr="004F552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$_POST[</w:t>
      </w:r>
      <w:r w:rsidRPr="004F552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4F552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email</w:t>
      </w:r>
      <w:r w:rsidRPr="004F552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];</w:t>
      </w:r>
    </w:p>
    <w:p w14:paraId="3D8D9098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    $</w:t>
      </w:r>
      <w:proofErr w:type="spellStart"/>
      <w:proofErr w:type="gramStart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password</w:t>
      </w:r>
      <w:proofErr w:type="spellEnd"/>
      <w:proofErr w:type="gram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4F552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$_POST[</w:t>
      </w:r>
      <w:r w:rsidRPr="004F552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proofErr w:type="spellStart"/>
      <w:proofErr w:type="gramStart"/>
      <w:r w:rsidRPr="004F552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password</w:t>
      </w:r>
      <w:proofErr w:type="spellEnd"/>
      <w:proofErr w:type="gramEnd"/>
      <w:r w:rsidRPr="004F552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]; </w:t>
      </w:r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//Obtenemos los datos del formulario</w:t>
      </w:r>
    </w:p>
    <w:p w14:paraId="7AF0E477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</w:p>
    <w:p w14:paraId="0679B3DA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$archivo </w:t>
      </w:r>
      <w:r w:rsidRPr="004F552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4F552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proofErr w:type="spellStart"/>
      <w:proofErr w:type="gramStart"/>
      <w:r w:rsidRPr="004F552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users.json</w:t>
      </w:r>
      <w:proofErr w:type="spellEnd"/>
      <w:proofErr w:type="gramEnd"/>
      <w:r w:rsidRPr="004F552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; </w:t>
      </w:r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//Nombre del archivo JSON donde se guardan los datos de los usuarios</w:t>
      </w:r>
    </w:p>
    <w:p w14:paraId="05F5672C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</w:p>
    <w:p w14:paraId="3283C692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</w:t>
      </w:r>
      <w:proofErr w:type="spellStart"/>
      <w:r w:rsidRPr="004F552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if</w:t>
      </w:r>
      <w:proofErr w:type="spell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(</w:t>
      </w:r>
      <w:proofErr w:type="spellStart"/>
      <w:r w:rsidRPr="004F552E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file_exists</w:t>
      </w:r>
      <w:proofErr w:type="spell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($archivo)) </w:t>
      </w:r>
      <w:proofErr w:type="gramStart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{ </w:t>
      </w:r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</w:t>
      </w:r>
      <w:proofErr w:type="gramEnd"/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/Si el archivo existe</w:t>
      </w:r>
    </w:p>
    <w:p w14:paraId="0465A2BD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    $usuarios </w:t>
      </w:r>
      <w:r w:rsidRPr="004F552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spellStart"/>
      <w:r w:rsidRPr="004F552E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json_decode</w:t>
      </w:r>
      <w:proofErr w:type="spell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proofErr w:type="spellStart"/>
      <w:r w:rsidRPr="004F552E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file_get_contents</w:t>
      </w:r>
      <w:proofErr w:type="spell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($archivo),</w:t>
      </w:r>
      <w:r w:rsidRPr="004F552E">
        <w:rPr>
          <w:rFonts w:ascii="Consolas" w:eastAsia="Times New Roman" w:hAnsi="Consolas" w:cs="Times New Roman"/>
          <w:color w:val="50FA7B"/>
          <w:sz w:val="21"/>
          <w:szCs w:val="21"/>
          <w:lang w:eastAsia="es-ES"/>
        </w:rPr>
        <w:t xml:space="preserve"> </w:t>
      </w:r>
      <w:r w:rsidRPr="004F552E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true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); </w:t>
      </w:r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//Cargamos los datos del archivo JSON en un array</w:t>
      </w:r>
    </w:p>
    <w:p w14:paraId="4A20DC04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} </w:t>
      </w:r>
      <w:proofErr w:type="spellStart"/>
      <w:r w:rsidRPr="004F552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else</w:t>
      </w:r>
      <w:proofErr w:type="spell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{</w:t>
      </w:r>
    </w:p>
    <w:p w14:paraId="69A5577F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    $usuarios </w:t>
      </w:r>
      <w:r w:rsidRPr="004F552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[]; </w:t>
      </w:r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//Si el archivo no existe, creamos un array vacío</w:t>
      </w:r>
    </w:p>
    <w:p w14:paraId="071A9F5F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    }</w:t>
      </w:r>
    </w:p>
    <w:p w14:paraId="2360B922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</w:p>
    <w:p w14:paraId="50AB1AFA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</w:t>
      </w:r>
      <w:proofErr w:type="spellStart"/>
      <w:r w:rsidRPr="004F552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foreach</w:t>
      </w:r>
      <w:proofErr w:type="spell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($usuarios </w:t>
      </w:r>
      <w:r w:rsidRPr="004F552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as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$usuario) </w:t>
      </w:r>
      <w:proofErr w:type="gramStart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{ </w:t>
      </w:r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</w:t>
      </w:r>
      <w:proofErr w:type="gramEnd"/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/Recorremos el array de usuarios</w:t>
      </w:r>
    </w:p>
    <w:p w14:paraId="4F36C98D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    </w:t>
      </w:r>
      <w:proofErr w:type="spellStart"/>
      <w:r w:rsidRPr="004F552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if</w:t>
      </w:r>
      <w:proofErr w:type="spell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($usuario[</w:t>
      </w:r>
      <w:r w:rsidRPr="004F552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4F552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email</w:t>
      </w:r>
      <w:r w:rsidRPr="004F552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] </w:t>
      </w:r>
      <w:r w:rsidRPr="004F552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===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$email) </w:t>
      </w:r>
      <w:proofErr w:type="gramStart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{ </w:t>
      </w:r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</w:t>
      </w:r>
      <w:proofErr w:type="gramEnd"/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/Si ya existe un usuario con el mismo email</w:t>
      </w:r>
    </w:p>
    <w:p w14:paraId="03DF132C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        </w:t>
      </w:r>
      <w:r w:rsidRPr="004F552E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echo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4F552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4F552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 xml:space="preserve">&lt;p&gt;Este correo ya está </w:t>
      </w:r>
      <w:proofErr w:type="gramStart"/>
      <w:r w:rsidRPr="004F552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registrado.&lt;</w:t>
      </w:r>
      <w:proofErr w:type="gramEnd"/>
      <w:r w:rsidRPr="004F552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/p&gt;</w:t>
      </w:r>
      <w:r w:rsidRPr="004F552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;</w:t>
      </w:r>
    </w:p>
    <w:p w14:paraId="1FEF3682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        </w:t>
      </w:r>
      <w:r w:rsidRPr="004F552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exit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; </w:t>
      </w:r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//Salimos</w:t>
      </w:r>
    </w:p>
    <w:p w14:paraId="370AE38E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        }</w:t>
      </w:r>
    </w:p>
    <w:p w14:paraId="37C89F9E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    }</w:t>
      </w:r>
    </w:p>
    <w:p w14:paraId="26A052DB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</w:p>
    <w:p w14:paraId="6F9768F5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    $</w:t>
      </w:r>
      <w:proofErr w:type="spellStart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nuevoUsuario</w:t>
      </w:r>
      <w:proofErr w:type="spell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4F552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[</w:t>
      </w:r>
      <w:r w:rsidRPr="004F552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4F552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email</w:t>
      </w:r>
      <w:r w:rsidRPr="004F552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4F552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=&gt;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$email, </w:t>
      </w:r>
      <w:r w:rsidRPr="004F552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proofErr w:type="spellStart"/>
      <w:proofErr w:type="gramStart"/>
      <w:r w:rsidRPr="004F552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password</w:t>
      </w:r>
      <w:proofErr w:type="spellEnd"/>
      <w:proofErr w:type="gramEnd"/>
      <w:r w:rsidRPr="004F552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4F552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=&gt;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$</w:t>
      </w:r>
      <w:proofErr w:type="spellStart"/>
      <w:proofErr w:type="gramStart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password</w:t>
      </w:r>
      <w:proofErr w:type="spellEnd"/>
      <w:proofErr w:type="gram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]; </w:t>
      </w:r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//Creamos un nuevo usuario con los datos del formulario</w:t>
      </w:r>
    </w:p>
    <w:p w14:paraId="1EA27132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    $</w:t>
      </w:r>
      <w:proofErr w:type="gramStart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usuarios[</w:t>
      </w:r>
      <w:proofErr w:type="gram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] </w:t>
      </w:r>
      <w:r w:rsidRPr="004F552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$</w:t>
      </w:r>
      <w:proofErr w:type="spellStart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nuevoUsuario</w:t>
      </w:r>
      <w:proofErr w:type="spell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; </w:t>
      </w:r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//Lo agregamos al array de usuarios</w:t>
      </w:r>
    </w:p>
    <w:p w14:paraId="58DD5E1C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</w:t>
      </w:r>
      <w:proofErr w:type="spellStart"/>
      <w:r w:rsidRPr="004F552E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file_put_</w:t>
      </w:r>
      <w:proofErr w:type="gramStart"/>
      <w:r w:rsidRPr="004F552E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contents</w:t>
      </w:r>
      <w:proofErr w:type="spell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proofErr w:type="gram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$archivo,</w:t>
      </w:r>
      <w:r w:rsidRPr="004F552E">
        <w:rPr>
          <w:rFonts w:ascii="Consolas" w:eastAsia="Times New Roman" w:hAnsi="Consolas" w:cs="Times New Roman"/>
          <w:color w:val="50FA7B"/>
          <w:sz w:val="21"/>
          <w:szCs w:val="21"/>
          <w:lang w:eastAsia="es-ES"/>
        </w:rPr>
        <w:t xml:space="preserve"> </w:t>
      </w:r>
      <w:proofErr w:type="spellStart"/>
      <w:r w:rsidRPr="004F552E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json_</w:t>
      </w:r>
      <w:proofErr w:type="gramStart"/>
      <w:r w:rsidRPr="004F552E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encode</w:t>
      </w:r>
      <w:proofErr w:type="spell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proofErr w:type="gram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$usuarios,</w:t>
      </w:r>
      <w:r w:rsidRPr="004F552E">
        <w:rPr>
          <w:rFonts w:ascii="Consolas" w:eastAsia="Times New Roman" w:hAnsi="Consolas" w:cs="Times New Roman"/>
          <w:color w:val="50FA7B"/>
          <w:sz w:val="21"/>
          <w:szCs w:val="21"/>
          <w:lang w:eastAsia="es-ES"/>
        </w:rPr>
        <w:t xml:space="preserve"> </w:t>
      </w:r>
      <w:r w:rsidRPr="004F552E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JSON_PRETTY_PRINT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)); </w:t>
      </w:r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//Guardamos los datos en el archivo JSON</w:t>
      </w:r>
    </w:p>
    <w:p w14:paraId="3F7034EF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</w:t>
      </w:r>
      <w:proofErr w:type="spellStart"/>
      <w:proofErr w:type="gramStart"/>
      <w:r w:rsidRPr="004F552E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header</w:t>
      </w:r>
      <w:proofErr w:type="spell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proofErr w:type="gramEnd"/>
      <w:r w:rsidRPr="004F552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proofErr w:type="spellStart"/>
      <w:r w:rsidRPr="004F552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Location</w:t>
      </w:r>
      <w:proofErr w:type="spellEnd"/>
      <w:r w:rsidRPr="004F552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 xml:space="preserve">: </w:t>
      </w:r>
      <w:proofErr w:type="spellStart"/>
      <w:r w:rsidRPr="004F552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login.php</w:t>
      </w:r>
      <w:proofErr w:type="spellEnd"/>
      <w:r w:rsidRPr="004F552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); </w:t>
      </w:r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 xml:space="preserve">//Volvemos a la página de </w:t>
      </w:r>
      <w:proofErr w:type="spellStart"/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login</w:t>
      </w:r>
      <w:proofErr w:type="spellEnd"/>
    </w:p>
    <w:p w14:paraId="4EAB89B8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}</w:t>
      </w:r>
    </w:p>
    <w:p w14:paraId="25CF29F8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F552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?&gt;</w:t>
      </w:r>
    </w:p>
    <w:p w14:paraId="1789C592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gramStart"/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&lt;!--</w:t>
      </w:r>
      <w:proofErr w:type="gramEnd"/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Resto del HTML--&gt;</w:t>
      </w:r>
    </w:p>
    <w:p w14:paraId="42A4DF16" w14:textId="72E775A7" w:rsidR="004F552E" w:rsidRDefault="004F552E">
      <w:pPr>
        <w:jc w:val="left"/>
        <w:rPr>
          <w:rStyle w:val="Textoennegrita"/>
        </w:rPr>
      </w:pPr>
      <w:r>
        <w:rPr>
          <w:rStyle w:val="Textoennegrita"/>
        </w:rPr>
        <w:br w:type="page"/>
      </w:r>
    </w:p>
    <w:p w14:paraId="3499852D" w14:textId="56D911D4" w:rsidR="00400D0F" w:rsidRDefault="004F552E" w:rsidP="00400D0F">
      <w:pPr>
        <w:rPr>
          <w:rStyle w:val="Textoennegrita"/>
        </w:rPr>
      </w:pPr>
      <w:proofErr w:type="spellStart"/>
      <w:r>
        <w:rPr>
          <w:rStyle w:val="Textoennegrita"/>
        </w:rPr>
        <w:lastRenderedPageBreak/>
        <w:t>home.php</w:t>
      </w:r>
      <w:proofErr w:type="spellEnd"/>
    </w:p>
    <w:p w14:paraId="37428ABB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F552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&lt;?</w:t>
      </w:r>
      <w:proofErr w:type="spellStart"/>
      <w:r w:rsidRPr="004F552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php</w:t>
      </w:r>
      <w:proofErr w:type="spellEnd"/>
    </w:p>
    <w:p w14:paraId="0ED0F530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4F552E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session_</w:t>
      </w:r>
      <w:proofErr w:type="gramStart"/>
      <w:r w:rsidRPr="004F552E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start</w:t>
      </w:r>
      <w:proofErr w:type="spell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proofErr w:type="gram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); </w:t>
      </w:r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 xml:space="preserve">//Empieza la </w:t>
      </w:r>
      <w:proofErr w:type="spellStart"/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sesion</w:t>
      </w:r>
      <w:proofErr w:type="spellEnd"/>
    </w:p>
    <w:p w14:paraId="015AF055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4F552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if</w:t>
      </w:r>
      <w:proofErr w:type="spell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gramStart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r w:rsidRPr="004F552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!</w:t>
      </w:r>
      <w:proofErr w:type="spellStart"/>
      <w:r w:rsidRPr="004F552E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isset</w:t>
      </w:r>
      <w:proofErr w:type="spellEnd"/>
      <w:proofErr w:type="gram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($_SESSION[</w:t>
      </w:r>
      <w:r w:rsidRPr="004F552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4F552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usuario</w:t>
      </w:r>
      <w:r w:rsidRPr="004F552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])) </w:t>
      </w:r>
      <w:proofErr w:type="gramStart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{ </w:t>
      </w:r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</w:t>
      </w:r>
      <w:proofErr w:type="gramEnd"/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/Si no hay usuario</w:t>
      </w:r>
    </w:p>
    <w:p w14:paraId="18C2A1B5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</w:t>
      </w:r>
      <w:proofErr w:type="spellStart"/>
      <w:proofErr w:type="gramStart"/>
      <w:r w:rsidRPr="004F552E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header</w:t>
      </w:r>
      <w:proofErr w:type="spell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proofErr w:type="gramEnd"/>
      <w:r w:rsidRPr="004F552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proofErr w:type="spellStart"/>
      <w:r w:rsidRPr="004F552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Location</w:t>
      </w:r>
      <w:proofErr w:type="spellEnd"/>
      <w:r w:rsidRPr="004F552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 xml:space="preserve">: </w:t>
      </w:r>
      <w:proofErr w:type="spellStart"/>
      <w:r w:rsidRPr="004F552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login.php</w:t>
      </w:r>
      <w:proofErr w:type="spellEnd"/>
      <w:r w:rsidRPr="004F552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); </w:t>
      </w:r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 xml:space="preserve">//Redirige a la </w:t>
      </w:r>
      <w:proofErr w:type="spellStart"/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pagina</w:t>
      </w:r>
      <w:proofErr w:type="spellEnd"/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 xml:space="preserve"> de </w:t>
      </w:r>
      <w:proofErr w:type="spellStart"/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login</w:t>
      </w:r>
      <w:proofErr w:type="spellEnd"/>
    </w:p>
    <w:p w14:paraId="7DC25266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</w:t>
      </w:r>
      <w:r w:rsidRPr="004F552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exit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; </w:t>
      </w:r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//Sale del script</w:t>
      </w:r>
    </w:p>
    <w:p w14:paraId="22E020DC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}</w:t>
      </w:r>
    </w:p>
    <w:p w14:paraId="0B59554B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F552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?&gt;</w:t>
      </w:r>
    </w:p>
    <w:p w14:paraId="7D29C8A7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gramStart"/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&lt;!--</w:t>
      </w:r>
      <w:proofErr w:type="gramEnd"/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Resto del HTML--&gt;</w:t>
      </w:r>
    </w:p>
    <w:p w14:paraId="3D872310" w14:textId="77777777" w:rsidR="004F552E" w:rsidRDefault="004F552E" w:rsidP="00400D0F">
      <w:pPr>
        <w:rPr>
          <w:rStyle w:val="Textoennegrita"/>
        </w:rPr>
      </w:pPr>
    </w:p>
    <w:p w14:paraId="0B8DBDE4" w14:textId="5D85FEE6" w:rsidR="004F552E" w:rsidRPr="004F552E" w:rsidRDefault="004F552E" w:rsidP="00400D0F">
      <w:pPr>
        <w:rPr>
          <w:rStyle w:val="Textoennegrita"/>
          <w:lang w:val="en-US"/>
        </w:rPr>
      </w:pPr>
      <w:proofErr w:type="spellStart"/>
      <w:r w:rsidRPr="004F552E">
        <w:rPr>
          <w:rStyle w:val="Textoennegrita"/>
          <w:lang w:val="en-US"/>
        </w:rPr>
        <w:t>logout.php</w:t>
      </w:r>
      <w:proofErr w:type="spellEnd"/>
    </w:p>
    <w:p w14:paraId="58BC800C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4F552E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&lt;?</w:t>
      </w:r>
      <w:proofErr w:type="spellStart"/>
      <w:r w:rsidRPr="004F552E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php</w:t>
      </w:r>
      <w:proofErr w:type="spellEnd"/>
    </w:p>
    <w:p w14:paraId="528928E5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proofErr w:type="spellStart"/>
      <w:r w:rsidRPr="004F552E">
        <w:rPr>
          <w:rFonts w:ascii="Consolas" w:eastAsia="Times New Roman" w:hAnsi="Consolas" w:cs="Times New Roman"/>
          <w:color w:val="8BE9FD"/>
          <w:sz w:val="21"/>
          <w:szCs w:val="21"/>
          <w:lang w:val="en-US" w:eastAsia="es-ES"/>
        </w:rPr>
        <w:t>session_</w:t>
      </w:r>
      <w:proofErr w:type="gramStart"/>
      <w:r w:rsidRPr="004F552E">
        <w:rPr>
          <w:rFonts w:ascii="Consolas" w:eastAsia="Times New Roman" w:hAnsi="Consolas" w:cs="Times New Roman"/>
          <w:color w:val="8BE9FD"/>
          <w:sz w:val="21"/>
          <w:szCs w:val="21"/>
          <w:lang w:val="en-US" w:eastAsia="es-ES"/>
        </w:rPr>
        <w:t>start</w:t>
      </w:r>
      <w:proofErr w:type="spell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(</w:t>
      </w:r>
      <w:proofErr w:type="gram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); </w:t>
      </w:r>
      <w:r w:rsidRPr="004F552E">
        <w:rPr>
          <w:rFonts w:ascii="Consolas" w:eastAsia="Times New Roman" w:hAnsi="Consolas" w:cs="Times New Roman"/>
          <w:color w:val="6272A4"/>
          <w:sz w:val="21"/>
          <w:szCs w:val="21"/>
          <w:lang w:val="en-US" w:eastAsia="es-ES"/>
        </w:rPr>
        <w:t>//</w:t>
      </w:r>
      <w:proofErr w:type="spellStart"/>
      <w:r w:rsidRPr="004F552E">
        <w:rPr>
          <w:rFonts w:ascii="Consolas" w:eastAsia="Times New Roman" w:hAnsi="Consolas" w:cs="Times New Roman"/>
          <w:color w:val="6272A4"/>
          <w:sz w:val="21"/>
          <w:szCs w:val="21"/>
          <w:lang w:val="en-US" w:eastAsia="es-ES"/>
        </w:rPr>
        <w:t>Empezamos</w:t>
      </w:r>
      <w:proofErr w:type="spellEnd"/>
      <w:r w:rsidRPr="004F552E">
        <w:rPr>
          <w:rFonts w:ascii="Consolas" w:eastAsia="Times New Roman" w:hAnsi="Consolas" w:cs="Times New Roman"/>
          <w:color w:val="6272A4"/>
          <w:sz w:val="21"/>
          <w:szCs w:val="21"/>
          <w:lang w:val="en-US" w:eastAsia="es-ES"/>
        </w:rPr>
        <w:t xml:space="preserve"> la </w:t>
      </w:r>
      <w:proofErr w:type="spellStart"/>
      <w:r w:rsidRPr="004F552E">
        <w:rPr>
          <w:rFonts w:ascii="Consolas" w:eastAsia="Times New Roman" w:hAnsi="Consolas" w:cs="Times New Roman"/>
          <w:color w:val="6272A4"/>
          <w:sz w:val="21"/>
          <w:szCs w:val="21"/>
          <w:lang w:val="en-US" w:eastAsia="es-ES"/>
        </w:rPr>
        <w:t>sesion</w:t>
      </w:r>
      <w:proofErr w:type="spellEnd"/>
      <w:r w:rsidRPr="004F552E">
        <w:rPr>
          <w:rFonts w:ascii="Consolas" w:eastAsia="Times New Roman" w:hAnsi="Consolas" w:cs="Times New Roman"/>
          <w:color w:val="6272A4"/>
          <w:sz w:val="21"/>
          <w:szCs w:val="21"/>
          <w:lang w:val="en-US" w:eastAsia="es-ES"/>
        </w:rPr>
        <w:t xml:space="preserve"> </w:t>
      </w:r>
    </w:p>
    <w:p w14:paraId="72F2BF8A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proofErr w:type="spellStart"/>
      <w:r w:rsidRPr="004F552E">
        <w:rPr>
          <w:rFonts w:ascii="Consolas" w:eastAsia="Times New Roman" w:hAnsi="Consolas" w:cs="Times New Roman"/>
          <w:color w:val="8BE9FD"/>
          <w:sz w:val="21"/>
          <w:szCs w:val="21"/>
          <w:lang w:val="en-US" w:eastAsia="es-ES"/>
        </w:rPr>
        <w:t>session_</w:t>
      </w:r>
      <w:proofErr w:type="gramStart"/>
      <w:r w:rsidRPr="004F552E">
        <w:rPr>
          <w:rFonts w:ascii="Consolas" w:eastAsia="Times New Roman" w:hAnsi="Consolas" w:cs="Times New Roman"/>
          <w:color w:val="8BE9FD"/>
          <w:sz w:val="21"/>
          <w:szCs w:val="21"/>
          <w:lang w:val="en-US" w:eastAsia="es-ES"/>
        </w:rPr>
        <w:t>unset</w:t>
      </w:r>
      <w:proofErr w:type="spell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();</w:t>
      </w:r>
      <w:proofErr w:type="gram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</w:p>
    <w:p w14:paraId="65AB15FB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4F552E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session_</w:t>
      </w:r>
      <w:proofErr w:type="gramStart"/>
      <w:r w:rsidRPr="004F552E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destroy</w:t>
      </w:r>
      <w:proofErr w:type="spell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proofErr w:type="gram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); </w:t>
      </w:r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 xml:space="preserve">//Eliminamos la </w:t>
      </w:r>
      <w:proofErr w:type="spellStart"/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sesion</w:t>
      </w:r>
      <w:proofErr w:type="spellEnd"/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 xml:space="preserve"> </w:t>
      </w:r>
    </w:p>
    <w:p w14:paraId="6F7719F8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proofErr w:type="gramStart"/>
      <w:r w:rsidRPr="004F552E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header</w:t>
      </w:r>
      <w:proofErr w:type="spell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proofErr w:type="gramEnd"/>
      <w:r w:rsidRPr="004F552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proofErr w:type="spellStart"/>
      <w:r w:rsidRPr="004F552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Location</w:t>
      </w:r>
      <w:proofErr w:type="spellEnd"/>
      <w:r w:rsidRPr="004F552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 xml:space="preserve">: </w:t>
      </w:r>
      <w:proofErr w:type="spellStart"/>
      <w:r w:rsidRPr="004F552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login.php</w:t>
      </w:r>
      <w:proofErr w:type="spellEnd"/>
      <w:r w:rsidRPr="004F552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); </w:t>
      </w:r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 xml:space="preserve">//Redirigimos al </w:t>
      </w:r>
      <w:proofErr w:type="spellStart"/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login</w:t>
      </w:r>
      <w:proofErr w:type="spellEnd"/>
    </w:p>
    <w:p w14:paraId="472C2C7D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F552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exit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;</w:t>
      </w:r>
    </w:p>
    <w:p w14:paraId="60E40EA4" w14:textId="77777777" w:rsidR="004F552E" w:rsidRPr="004F552E" w:rsidRDefault="004F552E" w:rsidP="00400D0F">
      <w:pPr>
        <w:rPr>
          <w:rStyle w:val="Textoennegrita"/>
        </w:rPr>
      </w:pPr>
    </w:p>
    <w:p w14:paraId="73FC5F02" w14:textId="77777777" w:rsidR="00CC61D5" w:rsidRDefault="00CC61D5" w:rsidP="00CC61D5">
      <w:pPr>
        <w:pStyle w:val="Ttulo2"/>
      </w:pPr>
      <w:r w:rsidRPr="00CC61D5">
        <w:t xml:space="preserve">Capturas de pantalla del flujo completo (registro, </w:t>
      </w:r>
      <w:proofErr w:type="spellStart"/>
      <w:r w:rsidRPr="00CC61D5">
        <w:t>login</w:t>
      </w:r>
      <w:proofErr w:type="spellEnd"/>
      <w:r w:rsidRPr="00CC61D5">
        <w:t xml:space="preserve">, </w:t>
      </w:r>
      <w:proofErr w:type="spellStart"/>
      <w:r w:rsidRPr="00CC61D5">
        <w:t>dashboard</w:t>
      </w:r>
      <w:proofErr w:type="spellEnd"/>
      <w:r w:rsidRPr="00CC61D5">
        <w:t>).</w:t>
      </w:r>
    </w:p>
    <w:p w14:paraId="62D1BF7D" w14:textId="77777777" w:rsidR="00CC61D5" w:rsidRPr="00CC61D5" w:rsidRDefault="00CC61D5" w:rsidP="00CC61D5"/>
    <w:p w14:paraId="6B02529A" w14:textId="77777777" w:rsidR="004F552E" w:rsidRDefault="004F552E">
      <w:pPr>
        <w:jc w:val="left"/>
        <w:rPr>
          <w:rFonts w:ascii="Aptos" w:eastAsiaTheme="majorEastAsia" w:hAnsi="Aptos" w:cstheme="majorBidi"/>
          <w:color w:val="2B3A8C"/>
          <w:sz w:val="28"/>
          <w:szCs w:val="32"/>
        </w:rPr>
      </w:pPr>
      <w:r>
        <w:br w:type="page"/>
      </w:r>
    </w:p>
    <w:p w14:paraId="2C27F679" w14:textId="2D8BE5F9" w:rsidR="00CC61D5" w:rsidRDefault="00CC61D5" w:rsidP="00CC61D5">
      <w:pPr>
        <w:pStyle w:val="Ttulo1"/>
      </w:pPr>
      <w:r>
        <w:lastRenderedPageBreak/>
        <w:t>Versión B – BBDD</w:t>
      </w:r>
    </w:p>
    <w:p w14:paraId="77CF40DD" w14:textId="77777777" w:rsidR="00CC61D5" w:rsidRDefault="00CC61D5" w:rsidP="00CC61D5">
      <w:pPr>
        <w:pStyle w:val="Ttulo2"/>
      </w:pPr>
      <w:r w:rsidRPr="00CC61D5">
        <w:t xml:space="preserve">Explicación del funcionamiento de cada archivo PHP. </w:t>
      </w:r>
    </w:p>
    <w:p w14:paraId="39E15C61" w14:textId="56F1A51C" w:rsidR="004F552E" w:rsidRDefault="004F552E" w:rsidP="004F552E">
      <w:pPr>
        <w:rPr>
          <w:rStyle w:val="Textoennegrita"/>
        </w:rPr>
      </w:pPr>
      <w:proofErr w:type="spellStart"/>
      <w:r>
        <w:rPr>
          <w:rStyle w:val="Textoennegrita"/>
        </w:rPr>
        <w:t>conexion.php</w:t>
      </w:r>
      <w:proofErr w:type="spellEnd"/>
    </w:p>
    <w:p w14:paraId="595D8642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4F552E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&lt;?</w:t>
      </w:r>
      <w:proofErr w:type="spellStart"/>
      <w:r w:rsidRPr="004F552E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php</w:t>
      </w:r>
      <w:proofErr w:type="spellEnd"/>
    </w:p>
    <w:p w14:paraId="73F47EB2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$</w:t>
      </w:r>
      <w:proofErr w:type="spellStart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servername</w:t>
      </w:r>
      <w:proofErr w:type="spell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4F552E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4F552E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4F552E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localhost</w:t>
      </w:r>
      <w:proofErr w:type="gramStart"/>
      <w:r w:rsidRPr="004F552E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;</w:t>
      </w:r>
      <w:proofErr w:type="gram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</w:p>
    <w:p w14:paraId="05AD6203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$database </w:t>
      </w:r>
      <w:r w:rsidRPr="004F552E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4F552E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proofErr w:type="spellStart"/>
      <w:r w:rsidRPr="004F552E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apiserver</w:t>
      </w:r>
      <w:proofErr w:type="spellEnd"/>
      <w:proofErr w:type="gramStart"/>
      <w:r w:rsidRPr="004F552E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;</w:t>
      </w:r>
      <w:proofErr w:type="gramEnd"/>
    </w:p>
    <w:p w14:paraId="6795BD91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$</w:t>
      </w:r>
      <w:proofErr w:type="spellStart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username</w:t>
      </w:r>
      <w:proofErr w:type="spell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4F552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4F552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proofErr w:type="spellStart"/>
      <w:r w:rsidRPr="004F552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root</w:t>
      </w:r>
      <w:proofErr w:type="spellEnd"/>
      <w:r w:rsidRPr="004F552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;</w:t>
      </w:r>
    </w:p>
    <w:p w14:paraId="76965185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$</w:t>
      </w:r>
      <w:proofErr w:type="spellStart"/>
      <w:proofErr w:type="gramStart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password</w:t>
      </w:r>
      <w:proofErr w:type="spellEnd"/>
      <w:proofErr w:type="gram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4F552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4F552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""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; </w:t>
      </w:r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 xml:space="preserve">//Configuro los </w:t>
      </w:r>
      <w:proofErr w:type="spellStart"/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parametros</w:t>
      </w:r>
      <w:proofErr w:type="spellEnd"/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 xml:space="preserve"> par la </w:t>
      </w:r>
      <w:proofErr w:type="spellStart"/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conexion</w:t>
      </w:r>
      <w:proofErr w:type="spellEnd"/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 xml:space="preserve"> a la base de datos</w:t>
      </w:r>
    </w:p>
    <w:p w14:paraId="7FC24017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</w:p>
    <w:p w14:paraId="5A21BE65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$</w:t>
      </w:r>
      <w:proofErr w:type="spellStart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conn</w:t>
      </w:r>
      <w:proofErr w:type="spell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4F552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spellStart"/>
      <w:r w:rsidRPr="004F552E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mysqli_</w:t>
      </w:r>
      <w:proofErr w:type="gramStart"/>
      <w:r w:rsidRPr="004F552E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connect</w:t>
      </w:r>
      <w:proofErr w:type="spell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proofErr w:type="gram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$</w:t>
      </w:r>
      <w:proofErr w:type="spellStart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servername</w:t>
      </w:r>
      <w:proofErr w:type="spell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,</w:t>
      </w:r>
      <w:r w:rsidRPr="004F552E">
        <w:rPr>
          <w:rFonts w:ascii="Consolas" w:eastAsia="Times New Roman" w:hAnsi="Consolas" w:cs="Times New Roman"/>
          <w:color w:val="50FA7B"/>
          <w:sz w:val="21"/>
          <w:szCs w:val="21"/>
          <w:lang w:eastAsia="es-ES"/>
        </w:rPr>
        <w:t xml:space="preserve"> 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$</w:t>
      </w:r>
      <w:proofErr w:type="spellStart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username</w:t>
      </w:r>
      <w:proofErr w:type="spell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,</w:t>
      </w:r>
      <w:r w:rsidRPr="004F552E">
        <w:rPr>
          <w:rFonts w:ascii="Consolas" w:eastAsia="Times New Roman" w:hAnsi="Consolas" w:cs="Times New Roman"/>
          <w:color w:val="50FA7B"/>
          <w:sz w:val="21"/>
          <w:szCs w:val="21"/>
          <w:lang w:eastAsia="es-ES"/>
        </w:rPr>
        <w:t xml:space="preserve"> 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$</w:t>
      </w:r>
      <w:proofErr w:type="spellStart"/>
      <w:proofErr w:type="gramStart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password</w:t>
      </w:r>
      <w:proofErr w:type="spellEnd"/>
      <w:proofErr w:type="gram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,</w:t>
      </w:r>
      <w:r w:rsidRPr="004F552E">
        <w:rPr>
          <w:rFonts w:ascii="Consolas" w:eastAsia="Times New Roman" w:hAnsi="Consolas" w:cs="Times New Roman"/>
          <w:color w:val="50FA7B"/>
          <w:sz w:val="21"/>
          <w:szCs w:val="21"/>
          <w:lang w:eastAsia="es-ES"/>
        </w:rPr>
        <w:t xml:space="preserve"> 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$</w:t>
      </w:r>
      <w:proofErr w:type="spellStart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database</w:t>
      </w:r>
      <w:proofErr w:type="spell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); </w:t>
      </w:r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//Conecto a la base de datos</w:t>
      </w:r>
    </w:p>
    <w:p w14:paraId="5B921543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</w:p>
    <w:p w14:paraId="0E468CC0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4F552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if</w:t>
      </w:r>
      <w:proofErr w:type="spell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gramStart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r w:rsidRPr="004F552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!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$</w:t>
      </w:r>
      <w:proofErr w:type="spellStart"/>
      <w:proofErr w:type="gram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conn</w:t>
      </w:r>
      <w:proofErr w:type="spell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) </w:t>
      </w:r>
      <w:proofErr w:type="gramStart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{ </w:t>
      </w:r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</w:t>
      </w:r>
      <w:proofErr w:type="gramEnd"/>
      <w:r w:rsidRPr="004F552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/Si no se conecta a la base de datos</w:t>
      </w:r>
    </w:p>
    <w:p w14:paraId="43925A52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</w:t>
      </w:r>
      <w:proofErr w:type="gramStart"/>
      <w:r w:rsidRPr="004F552E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die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(</w:t>
      </w:r>
      <w:proofErr w:type="gramEnd"/>
      <w:r w:rsidRPr="004F552E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4F552E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 xml:space="preserve">Connection failed: </w:t>
      </w:r>
      <w:proofErr w:type="gramStart"/>
      <w:r w:rsidRPr="004F552E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4F552E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.</w:t>
      </w:r>
      <w:proofErr w:type="gram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proofErr w:type="spellStart"/>
      <w:r w:rsidRPr="004F552E">
        <w:rPr>
          <w:rFonts w:ascii="Consolas" w:eastAsia="Times New Roman" w:hAnsi="Consolas" w:cs="Times New Roman"/>
          <w:color w:val="50FA7B"/>
          <w:sz w:val="21"/>
          <w:szCs w:val="21"/>
          <w:lang w:val="en-US" w:eastAsia="es-ES"/>
        </w:rPr>
        <w:t>mysqli_connect_</w:t>
      </w:r>
      <w:proofErr w:type="gramStart"/>
      <w:r w:rsidRPr="004F552E">
        <w:rPr>
          <w:rFonts w:ascii="Consolas" w:eastAsia="Times New Roman" w:hAnsi="Consolas" w:cs="Times New Roman"/>
          <w:color w:val="50FA7B"/>
          <w:sz w:val="21"/>
          <w:szCs w:val="21"/>
          <w:lang w:val="en-US" w:eastAsia="es-ES"/>
        </w:rPr>
        <w:t>error</w:t>
      </w:r>
      <w:proofErr w:type="spell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(</w:t>
      </w:r>
      <w:proofErr w:type="gramEnd"/>
      <w:r w:rsidRPr="004F552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)); </w:t>
      </w:r>
      <w:r w:rsidRPr="004F552E">
        <w:rPr>
          <w:rFonts w:ascii="Consolas" w:eastAsia="Times New Roman" w:hAnsi="Consolas" w:cs="Times New Roman"/>
          <w:color w:val="6272A4"/>
          <w:sz w:val="21"/>
          <w:szCs w:val="21"/>
          <w:lang w:val="en-US" w:eastAsia="es-ES"/>
        </w:rPr>
        <w:t>//</w:t>
      </w:r>
      <w:proofErr w:type="spellStart"/>
      <w:r w:rsidRPr="004F552E">
        <w:rPr>
          <w:rFonts w:ascii="Consolas" w:eastAsia="Times New Roman" w:hAnsi="Consolas" w:cs="Times New Roman"/>
          <w:color w:val="6272A4"/>
          <w:sz w:val="21"/>
          <w:szCs w:val="21"/>
          <w:lang w:val="en-US" w:eastAsia="es-ES"/>
        </w:rPr>
        <w:t>Muestra</w:t>
      </w:r>
      <w:proofErr w:type="spellEnd"/>
      <w:r w:rsidRPr="004F552E">
        <w:rPr>
          <w:rFonts w:ascii="Consolas" w:eastAsia="Times New Roman" w:hAnsi="Consolas" w:cs="Times New Roman"/>
          <w:color w:val="6272A4"/>
          <w:sz w:val="21"/>
          <w:szCs w:val="21"/>
          <w:lang w:val="en-US" w:eastAsia="es-ES"/>
        </w:rPr>
        <w:t xml:space="preserve"> </w:t>
      </w:r>
      <w:proofErr w:type="spellStart"/>
      <w:r w:rsidRPr="004F552E">
        <w:rPr>
          <w:rFonts w:ascii="Consolas" w:eastAsia="Times New Roman" w:hAnsi="Consolas" w:cs="Times New Roman"/>
          <w:color w:val="6272A4"/>
          <w:sz w:val="21"/>
          <w:szCs w:val="21"/>
          <w:lang w:val="en-US" w:eastAsia="es-ES"/>
        </w:rPr>
        <w:t>el</w:t>
      </w:r>
      <w:proofErr w:type="spellEnd"/>
      <w:r w:rsidRPr="004F552E">
        <w:rPr>
          <w:rFonts w:ascii="Consolas" w:eastAsia="Times New Roman" w:hAnsi="Consolas" w:cs="Times New Roman"/>
          <w:color w:val="6272A4"/>
          <w:sz w:val="21"/>
          <w:szCs w:val="21"/>
          <w:lang w:val="en-US" w:eastAsia="es-ES"/>
        </w:rPr>
        <w:t xml:space="preserve"> error</w:t>
      </w:r>
    </w:p>
    <w:p w14:paraId="609FDAF2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F552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}</w:t>
      </w:r>
    </w:p>
    <w:p w14:paraId="6F9F69FA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4F552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?&gt;</w:t>
      </w:r>
    </w:p>
    <w:p w14:paraId="51B18385" w14:textId="77777777" w:rsidR="004F552E" w:rsidRPr="004F552E" w:rsidRDefault="004F552E" w:rsidP="004F552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</w:p>
    <w:p w14:paraId="143AD8EA" w14:textId="77777777" w:rsidR="004F552E" w:rsidRDefault="004F552E" w:rsidP="004F552E">
      <w:pPr>
        <w:rPr>
          <w:rStyle w:val="Textoennegrita"/>
        </w:rPr>
      </w:pPr>
    </w:p>
    <w:p w14:paraId="016482EF" w14:textId="77777777" w:rsidR="008534AE" w:rsidRDefault="008534AE">
      <w:pPr>
        <w:jc w:val="left"/>
        <w:rPr>
          <w:rStyle w:val="Textoennegrita"/>
        </w:rPr>
      </w:pPr>
      <w:r>
        <w:rPr>
          <w:rStyle w:val="Textoennegrita"/>
        </w:rPr>
        <w:br w:type="page"/>
      </w:r>
    </w:p>
    <w:p w14:paraId="376BC9FA" w14:textId="433FCB3C" w:rsidR="004F552E" w:rsidRDefault="004F552E" w:rsidP="004F552E">
      <w:pPr>
        <w:rPr>
          <w:rStyle w:val="Textoennegrita"/>
        </w:rPr>
      </w:pPr>
      <w:proofErr w:type="spellStart"/>
      <w:r>
        <w:rPr>
          <w:rStyle w:val="Textoennegrita"/>
        </w:rPr>
        <w:lastRenderedPageBreak/>
        <w:t>login.php</w:t>
      </w:r>
      <w:proofErr w:type="spellEnd"/>
    </w:p>
    <w:p w14:paraId="0AEE3C37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8534A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&lt;?</w:t>
      </w:r>
      <w:proofErr w:type="spellStart"/>
      <w:r w:rsidRPr="008534A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php</w:t>
      </w:r>
      <w:proofErr w:type="spellEnd"/>
    </w:p>
    <w:p w14:paraId="7088B776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8534A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require_once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'</w:t>
      </w:r>
      <w:proofErr w:type="spellStart"/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conexion.php</w:t>
      </w:r>
      <w:proofErr w:type="spellEnd"/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'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; </w:t>
      </w:r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//Asigno la conexión a una variable</w:t>
      </w:r>
    </w:p>
    <w:p w14:paraId="47F30D86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proofErr w:type="gramStart"/>
      <w:r w:rsidRPr="008534AE">
        <w:rPr>
          <w:rFonts w:ascii="Consolas" w:eastAsia="Times New Roman" w:hAnsi="Consolas" w:cs="Times New Roman"/>
          <w:color w:val="8BE9FD"/>
          <w:sz w:val="21"/>
          <w:szCs w:val="21"/>
          <w:lang w:val="en-US" w:eastAsia="es-ES"/>
        </w:rPr>
        <w:t>header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(</w:t>
      </w:r>
      <w:proofErr w:type="gramEnd"/>
      <w:r w:rsidRPr="008534AE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8534AE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Expires: Sat, 1 Jul 2000 05:00:00 GMT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proofErr w:type="gramStart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);</w:t>
      </w:r>
      <w:proofErr w:type="gram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</w:p>
    <w:p w14:paraId="525A97A2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proofErr w:type="gramStart"/>
      <w:r w:rsidRPr="008534AE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header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proofErr w:type="gramEnd"/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 xml:space="preserve">Cache-Control: no-cache, </w:t>
      </w:r>
      <w:proofErr w:type="spellStart"/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must-revalidate</w:t>
      </w:r>
      <w:proofErr w:type="spellEnd"/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);</w:t>
      </w:r>
    </w:p>
    <w:p w14:paraId="78780667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proofErr w:type="gramStart"/>
      <w:r w:rsidRPr="008534AE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header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proofErr w:type="gramEnd"/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Pragma: no-cache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); </w:t>
      </w:r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//Esto es para evitar el cache de los navegadores</w:t>
      </w:r>
    </w:p>
    <w:p w14:paraId="2F9A947B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8534AE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session_</w:t>
      </w:r>
      <w:proofErr w:type="gramStart"/>
      <w:r w:rsidRPr="008534AE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start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proofErr w:type="gram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); </w:t>
      </w:r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//Inicia la sesión</w:t>
      </w:r>
    </w:p>
    <w:p w14:paraId="583EFE49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</w:p>
    <w:p w14:paraId="03AE1AED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8534A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if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($_SERVER[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REQUEST_METHOD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] </w:t>
      </w:r>
      <w:r w:rsidRPr="008534A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===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POST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) </w:t>
      </w:r>
      <w:proofErr w:type="gramStart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{ </w:t>
      </w:r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</w:t>
      </w:r>
      <w:proofErr w:type="gramEnd"/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/Si se ha enviado el formulario</w:t>
      </w:r>
    </w:p>
    <w:p w14:paraId="494BB8DC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</w:t>
      </w:r>
      <w:r w:rsidRPr="008534A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try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gramStart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{ </w:t>
      </w:r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</w:t>
      </w:r>
      <w:proofErr w:type="gramEnd"/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/Intento realizar la acción</w:t>
      </w:r>
    </w:p>
    <w:p w14:paraId="78FFA3B0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    $email </w:t>
      </w:r>
      <w:r w:rsidRPr="008534A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$_POST[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email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]; </w:t>
      </w:r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//Obtengo el email del formulario</w:t>
      </w:r>
    </w:p>
    <w:p w14:paraId="023799FE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        $</w:t>
      </w:r>
      <w:proofErr w:type="spellStart"/>
      <w:proofErr w:type="gramStart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password</w:t>
      </w:r>
      <w:proofErr w:type="spellEnd"/>
      <w:proofErr w:type="gram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8534A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$_POST[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proofErr w:type="spellStart"/>
      <w:proofErr w:type="gramStart"/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password</w:t>
      </w:r>
      <w:proofErr w:type="spellEnd"/>
      <w:proofErr w:type="gramEnd"/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]; </w:t>
      </w:r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//Obtengo la contraseña del formulario</w:t>
      </w:r>
    </w:p>
    <w:p w14:paraId="2A1B4CEA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</w:p>
    <w:p w14:paraId="746263DB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    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$</w:t>
      </w:r>
      <w:proofErr w:type="spellStart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sql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8534AE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8534AE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SELECT</w:t>
      </w:r>
      <w:r w:rsidRPr="008534AE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 xml:space="preserve"> </w:t>
      </w:r>
      <w:r w:rsidRPr="008534AE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*</w:t>
      </w:r>
      <w:r w:rsidRPr="008534AE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 xml:space="preserve"> </w:t>
      </w:r>
      <w:r w:rsidRPr="008534AE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FROM</w:t>
      </w:r>
      <w:r w:rsidRPr="008534AE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 xml:space="preserve"> users </w:t>
      </w:r>
      <w:r w:rsidRPr="008534AE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WHERE</w:t>
      </w:r>
      <w:r w:rsidRPr="008534AE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 xml:space="preserve"> email </w:t>
      </w:r>
      <w:proofErr w:type="gramStart"/>
      <w:r w:rsidRPr="008534AE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8534AE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 xml:space="preserve"> ?</w:t>
      </w:r>
      <w:proofErr w:type="gramEnd"/>
      <w:r w:rsidRPr="008534AE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; </w:t>
      </w:r>
      <w:r w:rsidRPr="008534AE">
        <w:rPr>
          <w:rFonts w:ascii="Consolas" w:eastAsia="Times New Roman" w:hAnsi="Consolas" w:cs="Times New Roman"/>
          <w:color w:val="6272A4"/>
          <w:sz w:val="21"/>
          <w:szCs w:val="21"/>
          <w:lang w:val="en-US" w:eastAsia="es-ES"/>
        </w:rPr>
        <w:t xml:space="preserve">//Consulta para </w:t>
      </w:r>
      <w:proofErr w:type="spellStart"/>
      <w:r w:rsidRPr="008534AE">
        <w:rPr>
          <w:rFonts w:ascii="Consolas" w:eastAsia="Times New Roman" w:hAnsi="Consolas" w:cs="Times New Roman"/>
          <w:color w:val="6272A4"/>
          <w:sz w:val="21"/>
          <w:szCs w:val="21"/>
          <w:lang w:val="en-US" w:eastAsia="es-ES"/>
        </w:rPr>
        <w:t>obtener</w:t>
      </w:r>
      <w:proofErr w:type="spellEnd"/>
      <w:r w:rsidRPr="008534AE">
        <w:rPr>
          <w:rFonts w:ascii="Consolas" w:eastAsia="Times New Roman" w:hAnsi="Consolas" w:cs="Times New Roman"/>
          <w:color w:val="6272A4"/>
          <w:sz w:val="21"/>
          <w:szCs w:val="21"/>
          <w:lang w:val="en-US" w:eastAsia="es-ES"/>
        </w:rPr>
        <w:t xml:space="preserve"> </w:t>
      </w:r>
      <w:proofErr w:type="spellStart"/>
      <w:r w:rsidRPr="008534AE">
        <w:rPr>
          <w:rFonts w:ascii="Consolas" w:eastAsia="Times New Roman" w:hAnsi="Consolas" w:cs="Times New Roman"/>
          <w:color w:val="6272A4"/>
          <w:sz w:val="21"/>
          <w:szCs w:val="21"/>
          <w:lang w:val="en-US" w:eastAsia="es-ES"/>
        </w:rPr>
        <w:t>el</w:t>
      </w:r>
      <w:proofErr w:type="spellEnd"/>
      <w:r w:rsidRPr="008534AE">
        <w:rPr>
          <w:rFonts w:ascii="Consolas" w:eastAsia="Times New Roman" w:hAnsi="Consolas" w:cs="Times New Roman"/>
          <w:color w:val="6272A4"/>
          <w:sz w:val="21"/>
          <w:szCs w:val="21"/>
          <w:lang w:val="en-US" w:eastAsia="es-ES"/>
        </w:rPr>
        <w:t xml:space="preserve"> </w:t>
      </w:r>
      <w:proofErr w:type="spellStart"/>
      <w:r w:rsidRPr="008534AE">
        <w:rPr>
          <w:rFonts w:ascii="Consolas" w:eastAsia="Times New Roman" w:hAnsi="Consolas" w:cs="Times New Roman"/>
          <w:color w:val="6272A4"/>
          <w:sz w:val="21"/>
          <w:szCs w:val="21"/>
          <w:lang w:val="en-US" w:eastAsia="es-ES"/>
        </w:rPr>
        <w:t>usuario</w:t>
      </w:r>
      <w:proofErr w:type="spellEnd"/>
    </w:p>
    <w:p w14:paraId="7D9DB7E6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        $</w:t>
      </w:r>
      <w:proofErr w:type="spellStart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stmt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8534AE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proofErr w:type="spellStart"/>
      <w:r w:rsidRPr="008534AE">
        <w:rPr>
          <w:rFonts w:ascii="Consolas" w:eastAsia="Times New Roman" w:hAnsi="Consolas" w:cs="Times New Roman"/>
          <w:color w:val="8BE9FD"/>
          <w:sz w:val="21"/>
          <w:szCs w:val="21"/>
          <w:lang w:val="en-US" w:eastAsia="es-ES"/>
        </w:rPr>
        <w:t>mysqli_</w:t>
      </w:r>
      <w:proofErr w:type="gramStart"/>
      <w:r w:rsidRPr="008534AE">
        <w:rPr>
          <w:rFonts w:ascii="Consolas" w:eastAsia="Times New Roman" w:hAnsi="Consolas" w:cs="Times New Roman"/>
          <w:color w:val="8BE9FD"/>
          <w:sz w:val="21"/>
          <w:szCs w:val="21"/>
          <w:lang w:val="en-US" w:eastAsia="es-ES"/>
        </w:rPr>
        <w:t>prepare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(</w:t>
      </w:r>
      <w:proofErr w:type="gram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$conn,</w:t>
      </w:r>
      <w:r w:rsidRPr="008534AE">
        <w:rPr>
          <w:rFonts w:ascii="Consolas" w:eastAsia="Times New Roman" w:hAnsi="Consolas" w:cs="Times New Roman"/>
          <w:color w:val="50FA7B"/>
          <w:sz w:val="21"/>
          <w:szCs w:val="21"/>
          <w:lang w:val="en-US" w:eastAsia="es-ES"/>
        </w:rPr>
        <w:t xml:space="preserve"> 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$</w:t>
      </w:r>
      <w:proofErr w:type="spellStart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sql</w:t>
      </w:r>
      <w:proofErr w:type="spellEnd"/>
      <w:proofErr w:type="gramStart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);</w:t>
      </w:r>
      <w:proofErr w:type="gram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</w:p>
    <w:p w14:paraId="26A4EFC3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        </w:t>
      </w:r>
      <w:proofErr w:type="spellStart"/>
      <w:r w:rsidRPr="008534AE">
        <w:rPr>
          <w:rFonts w:ascii="Consolas" w:eastAsia="Times New Roman" w:hAnsi="Consolas" w:cs="Times New Roman"/>
          <w:color w:val="8BE9FD"/>
          <w:sz w:val="21"/>
          <w:szCs w:val="21"/>
          <w:lang w:val="en-US" w:eastAsia="es-ES"/>
        </w:rPr>
        <w:t>mysqli_stmt_bind_</w:t>
      </w:r>
      <w:proofErr w:type="gramStart"/>
      <w:r w:rsidRPr="008534AE">
        <w:rPr>
          <w:rFonts w:ascii="Consolas" w:eastAsia="Times New Roman" w:hAnsi="Consolas" w:cs="Times New Roman"/>
          <w:color w:val="8BE9FD"/>
          <w:sz w:val="21"/>
          <w:szCs w:val="21"/>
          <w:lang w:val="en-US" w:eastAsia="es-ES"/>
        </w:rPr>
        <w:t>param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(</w:t>
      </w:r>
      <w:proofErr w:type="gram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$</w:t>
      </w:r>
      <w:proofErr w:type="spellStart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stmt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,</w:t>
      </w:r>
      <w:r w:rsidRPr="008534AE">
        <w:rPr>
          <w:rFonts w:ascii="Consolas" w:eastAsia="Times New Roman" w:hAnsi="Consolas" w:cs="Times New Roman"/>
          <w:color w:val="50FA7B"/>
          <w:sz w:val="21"/>
          <w:szCs w:val="21"/>
          <w:lang w:val="en-US" w:eastAsia="es-ES"/>
        </w:rPr>
        <w:t xml:space="preserve"> 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8534AE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s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,</w:t>
      </w:r>
      <w:r w:rsidRPr="008534AE">
        <w:rPr>
          <w:rFonts w:ascii="Consolas" w:eastAsia="Times New Roman" w:hAnsi="Consolas" w:cs="Times New Roman"/>
          <w:color w:val="50FA7B"/>
          <w:sz w:val="21"/>
          <w:szCs w:val="21"/>
          <w:lang w:val="en-US" w:eastAsia="es-ES"/>
        </w:rPr>
        <w:t xml:space="preserve"> 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$email); </w:t>
      </w:r>
      <w:r w:rsidRPr="008534AE">
        <w:rPr>
          <w:rFonts w:ascii="Consolas" w:eastAsia="Times New Roman" w:hAnsi="Consolas" w:cs="Times New Roman"/>
          <w:color w:val="6272A4"/>
          <w:sz w:val="21"/>
          <w:szCs w:val="21"/>
          <w:lang w:val="en-US" w:eastAsia="es-ES"/>
        </w:rPr>
        <w:t>//</w:t>
      </w:r>
      <w:proofErr w:type="spellStart"/>
      <w:r w:rsidRPr="008534AE">
        <w:rPr>
          <w:rFonts w:ascii="Consolas" w:eastAsia="Times New Roman" w:hAnsi="Consolas" w:cs="Times New Roman"/>
          <w:color w:val="6272A4"/>
          <w:sz w:val="21"/>
          <w:szCs w:val="21"/>
          <w:lang w:val="en-US" w:eastAsia="es-ES"/>
        </w:rPr>
        <w:t>Preparo</w:t>
      </w:r>
      <w:proofErr w:type="spellEnd"/>
      <w:r w:rsidRPr="008534AE">
        <w:rPr>
          <w:rFonts w:ascii="Consolas" w:eastAsia="Times New Roman" w:hAnsi="Consolas" w:cs="Times New Roman"/>
          <w:color w:val="6272A4"/>
          <w:sz w:val="21"/>
          <w:szCs w:val="21"/>
          <w:lang w:val="en-US" w:eastAsia="es-ES"/>
        </w:rPr>
        <w:t xml:space="preserve"> la query</w:t>
      </w:r>
    </w:p>
    <w:p w14:paraId="208ED366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        $result </w:t>
      </w:r>
      <w:r w:rsidRPr="008534AE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proofErr w:type="spellStart"/>
      <w:r w:rsidRPr="008534AE">
        <w:rPr>
          <w:rFonts w:ascii="Consolas" w:eastAsia="Times New Roman" w:hAnsi="Consolas" w:cs="Times New Roman"/>
          <w:color w:val="8BE9FD"/>
          <w:sz w:val="21"/>
          <w:szCs w:val="21"/>
          <w:lang w:val="en-US" w:eastAsia="es-ES"/>
        </w:rPr>
        <w:t>mysqli_stmt_get_result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($</w:t>
      </w:r>
      <w:proofErr w:type="spellStart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stmt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); </w:t>
      </w:r>
      <w:r w:rsidRPr="008534AE">
        <w:rPr>
          <w:rFonts w:ascii="Consolas" w:eastAsia="Times New Roman" w:hAnsi="Consolas" w:cs="Times New Roman"/>
          <w:color w:val="6272A4"/>
          <w:sz w:val="21"/>
          <w:szCs w:val="21"/>
          <w:lang w:val="en-US" w:eastAsia="es-ES"/>
        </w:rPr>
        <w:t>//</w:t>
      </w:r>
      <w:proofErr w:type="spellStart"/>
      <w:r w:rsidRPr="008534AE">
        <w:rPr>
          <w:rFonts w:ascii="Consolas" w:eastAsia="Times New Roman" w:hAnsi="Consolas" w:cs="Times New Roman"/>
          <w:color w:val="6272A4"/>
          <w:sz w:val="21"/>
          <w:szCs w:val="21"/>
          <w:lang w:val="en-US" w:eastAsia="es-ES"/>
        </w:rPr>
        <w:t>Ejecutamos</w:t>
      </w:r>
      <w:proofErr w:type="spellEnd"/>
      <w:r w:rsidRPr="008534AE">
        <w:rPr>
          <w:rFonts w:ascii="Consolas" w:eastAsia="Times New Roman" w:hAnsi="Consolas" w:cs="Times New Roman"/>
          <w:color w:val="6272A4"/>
          <w:sz w:val="21"/>
          <w:szCs w:val="21"/>
          <w:lang w:val="en-US" w:eastAsia="es-ES"/>
        </w:rPr>
        <w:t xml:space="preserve"> la consulta</w:t>
      </w:r>
    </w:p>
    <w:p w14:paraId="2250B571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</w:p>
    <w:p w14:paraId="0D4D6B2C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        </w:t>
      </w:r>
      <w:r w:rsidRPr="008534AE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if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($row </w:t>
      </w:r>
      <w:r w:rsidRPr="008534AE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proofErr w:type="spellStart"/>
      <w:r w:rsidRPr="008534AE">
        <w:rPr>
          <w:rFonts w:ascii="Consolas" w:eastAsia="Times New Roman" w:hAnsi="Consolas" w:cs="Times New Roman"/>
          <w:color w:val="8BE9FD"/>
          <w:sz w:val="21"/>
          <w:szCs w:val="21"/>
          <w:lang w:val="en-US" w:eastAsia="es-ES"/>
        </w:rPr>
        <w:t>mysqli_fetch_assoc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($result)) </w:t>
      </w:r>
      <w:proofErr w:type="gramStart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{ </w:t>
      </w:r>
      <w:r w:rsidRPr="008534AE">
        <w:rPr>
          <w:rFonts w:ascii="Consolas" w:eastAsia="Times New Roman" w:hAnsi="Consolas" w:cs="Times New Roman"/>
          <w:color w:val="6272A4"/>
          <w:sz w:val="21"/>
          <w:szCs w:val="21"/>
          <w:lang w:val="en-US" w:eastAsia="es-ES"/>
        </w:rPr>
        <w:t>/</w:t>
      </w:r>
      <w:proofErr w:type="gramEnd"/>
      <w:r w:rsidRPr="008534AE">
        <w:rPr>
          <w:rFonts w:ascii="Consolas" w:eastAsia="Times New Roman" w:hAnsi="Consolas" w:cs="Times New Roman"/>
          <w:color w:val="6272A4"/>
          <w:sz w:val="21"/>
          <w:szCs w:val="21"/>
          <w:lang w:val="en-US" w:eastAsia="es-ES"/>
        </w:rPr>
        <w:t xml:space="preserve">/Si hay un </w:t>
      </w:r>
      <w:proofErr w:type="spellStart"/>
      <w:r w:rsidRPr="008534AE">
        <w:rPr>
          <w:rFonts w:ascii="Consolas" w:eastAsia="Times New Roman" w:hAnsi="Consolas" w:cs="Times New Roman"/>
          <w:color w:val="6272A4"/>
          <w:sz w:val="21"/>
          <w:szCs w:val="21"/>
          <w:lang w:val="en-US" w:eastAsia="es-ES"/>
        </w:rPr>
        <w:t>usuario</w:t>
      </w:r>
      <w:proofErr w:type="spellEnd"/>
      <w:r w:rsidRPr="008534AE">
        <w:rPr>
          <w:rFonts w:ascii="Consolas" w:eastAsia="Times New Roman" w:hAnsi="Consolas" w:cs="Times New Roman"/>
          <w:color w:val="6272A4"/>
          <w:sz w:val="21"/>
          <w:szCs w:val="21"/>
          <w:lang w:val="en-US" w:eastAsia="es-ES"/>
        </w:rPr>
        <w:t xml:space="preserve"> con ese email</w:t>
      </w:r>
    </w:p>
    <w:p w14:paraId="6E153685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            </w:t>
      </w:r>
      <w:proofErr w:type="spellStart"/>
      <w:r w:rsidRPr="008534A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if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(</w:t>
      </w:r>
      <w:proofErr w:type="spellStart"/>
      <w:proofErr w:type="gramStart"/>
      <w:r w:rsidRPr="008534AE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password</w:t>
      </w:r>
      <w:proofErr w:type="gramEnd"/>
      <w:r w:rsidRPr="008534AE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_</w:t>
      </w:r>
      <w:proofErr w:type="gramStart"/>
      <w:r w:rsidRPr="008534AE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verify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proofErr w:type="gram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$</w:t>
      </w:r>
      <w:proofErr w:type="spellStart"/>
      <w:proofErr w:type="gramStart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password</w:t>
      </w:r>
      <w:proofErr w:type="spellEnd"/>
      <w:proofErr w:type="gram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,</w:t>
      </w:r>
      <w:r w:rsidRPr="008534AE">
        <w:rPr>
          <w:rFonts w:ascii="Consolas" w:eastAsia="Times New Roman" w:hAnsi="Consolas" w:cs="Times New Roman"/>
          <w:color w:val="50FA7B"/>
          <w:sz w:val="21"/>
          <w:szCs w:val="21"/>
          <w:lang w:eastAsia="es-ES"/>
        </w:rPr>
        <w:t xml:space="preserve"> 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$</w:t>
      </w:r>
      <w:proofErr w:type="spellStart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row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[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'</w:t>
      </w:r>
      <w:proofErr w:type="spellStart"/>
      <w:proofErr w:type="gramStart"/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password</w:t>
      </w:r>
      <w:proofErr w:type="spellEnd"/>
      <w:proofErr w:type="gramEnd"/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'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])) </w:t>
      </w:r>
      <w:proofErr w:type="gramStart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{ </w:t>
      </w:r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</w:t>
      </w:r>
      <w:proofErr w:type="gramEnd"/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/Verificamos la contraseña</w:t>
      </w:r>
    </w:p>
    <w:p w14:paraId="3ED98DB8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                $_SESSION[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usuario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] </w:t>
      </w:r>
      <w:r w:rsidRPr="008534A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$</w:t>
      </w:r>
      <w:proofErr w:type="spellStart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row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[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'</w:t>
      </w:r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email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'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]; </w:t>
      </w:r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//Si es correcto, guardamos el email en la sesión</w:t>
      </w:r>
    </w:p>
    <w:p w14:paraId="3B1E99FF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            </w:t>
      </w:r>
      <w:proofErr w:type="spellStart"/>
      <w:proofErr w:type="gramStart"/>
      <w:r w:rsidRPr="008534AE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header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proofErr w:type="gramEnd"/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proofErr w:type="spellStart"/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Location</w:t>
      </w:r>
      <w:proofErr w:type="spellEnd"/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 xml:space="preserve">: </w:t>
      </w:r>
      <w:proofErr w:type="spellStart"/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home.php</w:t>
      </w:r>
      <w:proofErr w:type="spellEnd"/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); </w:t>
      </w:r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//Redirigimos a la página de inicio</w:t>
      </w:r>
    </w:p>
    <w:p w14:paraId="2006906C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            </w:t>
      </w:r>
      <w:r w:rsidRPr="008534A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exit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;</w:t>
      </w:r>
    </w:p>
    <w:p w14:paraId="36DF4F55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        } </w:t>
      </w:r>
      <w:proofErr w:type="spellStart"/>
      <w:r w:rsidRPr="008534A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else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gramStart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{ </w:t>
      </w:r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</w:t>
      </w:r>
      <w:proofErr w:type="gramEnd"/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/Si la contraseña es incorrecta</w:t>
      </w:r>
    </w:p>
    <w:p w14:paraId="2FF35063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            </w:t>
      </w:r>
      <w:r w:rsidRPr="008534AE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echo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&lt;script&gt;</w:t>
      </w:r>
      <w:proofErr w:type="spellStart"/>
      <w:proofErr w:type="gramStart"/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alert</w:t>
      </w:r>
      <w:proofErr w:type="spellEnd"/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(</w:t>
      </w:r>
      <w:proofErr w:type="gramEnd"/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'Contraseña incorrecta.</w:t>
      </w:r>
      <w:proofErr w:type="gramStart"/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')&lt;</w:t>
      </w:r>
      <w:proofErr w:type="gramEnd"/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/script&gt;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; </w:t>
      </w:r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//Notificamos de que es así</w:t>
      </w:r>
    </w:p>
    <w:p w14:paraId="245FBE02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            }</w:t>
      </w:r>
    </w:p>
    <w:p w14:paraId="0809169E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    } </w:t>
      </w:r>
      <w:proofErr w:type="spellStart"/>
      <w:r w:rsidRPr="008534A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else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gramStart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{ </w:t>
      </w:r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</w:t>
      </w:r>
      <w:proofErr w:type="gramEnd"/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/Si no existe, se notifica de que es así.</w:t>
      </w:r>
    </w:p>
    <w:p w14:paraId="5FB54E3D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        </w:t>
      </w:r>
      <w:r w:rsidRPr="008534AE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echo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&lt;script&gt;</w:t>
      </w:r>
      <w:proofErr w:type="spellStart"/>
      <w:proofErr w:type="gramStart"/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alert</w:t>
      </w:r>
      <w:proofErr w:type="spellEnd"/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(</w:t>
      </w:r>
      <w:proofErr w:type="gramEnd"/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'Correo no encontrado.</w:t>
      </w:r>
      <w:proofErr w:type="gramStart"/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')&lt;</w:t>
      </w:r>
      <w:proofErr w:type="gramEnd"/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/script&gt;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;</w:t>
      </w:r>
    </w:p>
    <w:p w14:paraId="498765C2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        }</w:t>
      </w:r>
    </w:p>
    <w:p w14:paraId="6A579705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} </w:t>
      </w:r>
      <w:r w:rsidRPr="008534A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catch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(</w:t>
      </w:r>
      <w:proofErr w:type="spellStart"/>
      <w:r w:rsidRPr="008534AE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s-ES"/>
        </w:rPr>
        <w:t>Exception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$e) {</w:t>
      </w:r>
    </w:p>
    <w:p w14:paraId="3D4988F6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    </w:t>
      </w:r>
      <w:r w:rsidRPr="008534AE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echo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&lt;script&gt;</w:t>
      </w:r>
      <w:proofErr w:type="spellStart"/>
      <w:proofErr w:type="gramStart"/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alert</w:t>
      </w:r>
      <w:proofErr w:type="spellEnd"/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(</w:t>
      </w:r>
      <w:proofErr w:type="gramEnd"/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 xml:space="preserve">'Error: </w:t>
      </w:r>
      <w:proofErr w:type="gramStart"/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8534A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.</w:t>
      </w:r>
      <w:proofErr w:type="gram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$e</w:t>
      </w:r>
      <w:r w:rsidRPr="008534A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-&gt;</w:t>
      </w:r>
      <w:proofErr w:type="spellStart"/>
      <w:proofErr w:type="gramStart"/>
      <w:r w:rsidRPr="008534AE">
        <w:rPr>
          <w:rFonts w:ascii="Consolas" w:eastAsia="Times New Roman" w:hAnsi="Consolas" w:cs="Times New Roman"/>
          <w:color w:val="50FA7B"/>
          <w:sz w:val="21"/>
          <w:szCs w:val="21"/>
          <w:lang w:eastAsia="es-ES"/>
        </w:rPr>
        <w:t>getMessage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() </w:t>
      </w:r>
      <w:r w:rsidRPr="008534A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.</w:t>
      </w:r>
      <w:proofErr w:type="gram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proofErr w:type="gramStart"/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')&lt;</w:t>
      </w:r>
      <w:proofErr w:type="gramEnd"/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/script&gt;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; </w:t>
      </w:r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//Si hay alguna excepción, se muestra</w:t>
      </w:r>
    </w:p>
    <w:p w14:paraId="49181FA8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    }</w:t>
      </w:r>
    </w:p>
    <w:p w14:paraId="3D834526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}</w:t>
      </w:r>
    </w:p>
    <w:p w14:paraId="7000A9D4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8534A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?&gt;</w:t>
      </w:r>
    </w:p>
    <w:p w14:paraId="648020DA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gramStart"/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&lt;!--</w:t>
      </w:r>
      <w:proofErr w:type="gramEnd"/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Resto del HTML--&gt;</w:t>
      </w:r>
    </w:p>
    <w:p w14:paraId="794B609C" w14:textId="77777777" w:rsidR="008534AE" w:rsidRDefault="008534AE" w:rsidP="004F552E">
      <w:pPr>
        <w:rPr>
          <w:rStyle w:val="Textoennegrita"/>
        </w:rPr>
      </w:pPr>
    </w:p>
    <w:p w14:paraId="7057D53E" w14:textId="77777777" w:rsidR="008534AE" w:rsidRDefault="008534AE">
      <w:pPr>
        <w:jc w:val="left"/>
        <w:rPr>
          <w:rStyle w:val="Textoennegrita"/>
          <w:lang w:val="en-US"/>
        </w:rPr>
      </w:pPr>
      <w:r>
        <w:rPr>
          <w:rStyle w:val="Textoennegrita"/>
          <w:lang w:val="en-US"/>
        </w:rPr>
        <w:br w:type="page"/>
      </w:r>
    </w:p>
    <w:p w14:paraId="50C245DF" w14:textId="3F8870B0" w:rsidR="004F552E" w:rsidRDefault="004F552E" w:rsidP="004F552E">
      <w:pPr>
        <w:rPr>
          <w:rStyle w:val="Textoennegrita"/>
          <w:lang w:val="en-US"/>
        </w:rPr>
      </w:pPr>
      <w:proofErr w:type="spellStart"/>
      <w:r w:rsidRPr="004F552E">
        <w:rPr>
          <w:rStyle w:val="Textoennegrita"/>
          <w:lang w:val="en-US"/>
        </w:rPr>
        <w:lastRenderedPageBreak/>
        <w:t>register.php</w:t>
      </w:r>
      <w:proofErr w:type="spellEnd"/>
    </w:p>
    <w:p w14:paraId="658AB4EE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8534A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&lt;?</w:t>
      </w:r>
      <w:proofErr w:type="spellStart"/>
      <w:r w:rsidRPr="008534A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php</w:t>
      </w:r>
      <w:proofErr w:type="spellEnd"/>
    </w:p>
    <w:p w14:paraId="154BFF9B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</w:p>
    <w:p w14:paraId="1F999B6D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8534A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require_once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proofErr w:type="spellStart"/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conexion.php</w:t>
      </w:r>
      <w:proofErr w:type="spellEnd"/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); </w:t>
      </w:r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// Llamamos a la clase de conexión a la base de datos</w:t>
      </w:r>
    </w:p>
    <w:p w14:paraId="62EC6E53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</w:p>
    <w:p w14:paraId="23515C2B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8534A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if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($_SERVER[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REQUEST_METHOD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] </w:t>
      </w:r>
      <w:r w:rsidRPr="008534A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===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POST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) </w:t>
      </w:r>
      <w:proofErr w:type="gramStart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{ </w:t>
      </w:r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</w:t>
      </w:r>
      <w:proofErr w:type="gramEnd"/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 Verificamos si se ha enviado un formulario</w:t>
      </w:r>
    </w:p>
    <w:p w14:paraId="03499453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</w:t>
      </w:r>
      <w:r w:rsidRPr="008534A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try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gramStart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{ </w:t>
      </w:r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</w:t>
      </w:r>
      <w:proofErr w:type="gramEnd"/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 Intentamos realizar la operación</w:t>
      </w:r>
    </w:p>
    <w:p w14:paraId="38CBD832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    $email </w:t>
      </w:r>
      <w:r w:rsidRPr="008534A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$_POST[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email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]; </w:t>
      </w:r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// Obtenemos el email del formulario</w:t>
      </w:r>
    </w:p>
    <w:p w14:paraId="7F31B7CD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        $</w:t>
      </w:r>
      <w:proofErr w:type="spellStart"/>
      <w:proofErr w:type="gramStart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password</w:t>
      </w:r>
      <w:proofErr w:type="spellEnd"/>
      <w:proofErr w:type="gram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8534A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$_POST[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proofErr w:type="spellStart"/>
      <w:proofErr w:type="gramStart"/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password</w:t>
      </w:r>
      <w:proofErr w:type="spellEnd"/>
      <w:proofErr w:type="gramEnd"/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]; </w:t>
      </w:r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// Obtenemos la contraseña del formulario</w:t>
      </w:r>
    </w:p>
    <w:p w14:paraId="316528D0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</w:p>
    <w:p w14:paraId="10DB786D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    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$</w:t>
      </w:r>
      <w:proofErr w:type="spellStart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sql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8534AE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8534AE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SELECT</w:t>
      </w:r>
      <w:r w:rsidRPr="008534AE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 xml:space="preserve"> </w:t>
      </w:r>
      <w:r w:rsidRPr="008534AE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*</w:t>
      </w:r>
      <w:r w:rsidRPr="008534AE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 xml:space="preserve"> </w:t>
      </w:r>
      <w:r w:rsidRPr="008534AE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FROM</w:t>
      </w:r>
      <w:r w:rsidRPr="008534AE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 xml:space="preserve"> users </w:t>
      </w:r>
      <w:r w:rsidRPr="008534AE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WHERE</w:t>
      </w:r>
      <w:r w:rsidRPr="008534AE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 xml:space="preserve"> email </w:t>
      </w:r>
      <w:proofErr w:type="gramStart"/>
      <w:r w:rsidRPr="008534AE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8534AE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 xml:space="preserve"> ?</w:t>
      </w:r>
      <w:proofErr w:type="gramEnd"/>
      <w:r w:rsidRPr="008534AE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; </w:t>
      </w:r>
      <w:r w:rsidRPr="008534AE">
        <w:rPr>
          <w:rFonts w:ascii="Consolas" w:eastAsia="Times New Roman" w:hAnsi="Consolas" w:cs="Times New Roman"/>
          <w:color w:val="6272A4"/>
          <w:sz w:val="21"/>
          <w:szCs w:val="21"/>
          <w:lang w:val="en-US" w:eastAsia="es-ES"/>
        </w:rPr>
        <w:t xml:space="preserve">// </w:t>
      </w:r>
      <w:proofErr w:type="spellStart"/>
      <w:r w:rsidRPr="008534AE">
        <w:rPr>
          <w:rFonts w:ascii="Consolas" w:eastAsia="Times New Roman" w:hAnsi="Consolas" w:cs="Times New Roman"/>
          <w:color w:val="6272A4"/>
          <w:sz w:val="21"/>
          <w:szCs w:val="21"/>
          <w:lang w:val="en-US" w:eastAsia="es-ES"/>
        </w:rPr>
        <w:t>Preparamos</w:t>
      </w:r>
      <w:proofErr w:type="spellEnd"/>
      <w:r w:rsidRPr="008534AE">
        <w:rPr>
          <w:rFonts w:ascii="Consolas" w:eastAsia="Times New Roman" w:hAnsi="Consolas" w:cs="Times New Roman"/>
          <w:color w:val="6272A4"/>
          <w:sz w:val="21"/>
          <w:szCs w:val="21"/>
          <w:lang w:val="en-US" w:eastAsia="es-ES"/>
        </w:rPr>
        <w:t xml:space="preserve"> la consulta SQL</w:t>
      </w:r>
    </w:p>
    <w:p w14:paraId="4EA79E4D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        $</w:t>
      </w:r>
      <w:proofErr w:type="spellStart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stmt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8534AE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proofErr w:type="spellStart"/>
      <w:r w:rsidRPr="008534AE">
        <w:rPr>
          <w:rFonts w:ascii="Consolas" w:eastAsia="Times New Roman" w:hAnsi="Consolas" w:cs="Times New Roman"/>
          <w:color w:val="8BE9FD"/>
          <w:sz w:val="21"/>
          <w:szCs w:val="21"/>
          <w:lang w:val="en-US" w:eastAsia="es-ES"/>
        </w:rPr>
        <w:t>mysqli_</w:t>
      </w:r>
      <w:proofErr w:type="gramStart"/>
      <w:r w:rsidRPr="008534AE">
        <w:rPr>
          <w:rFonts w:ascii="Consolas" w:eastAsia="Times New Roman" w:hAnsi="Consolas" w:cs="Times New Roman"/>
          <w:color w:val="8BE9FD"/>
          <w:sz w:val="21"/>
          <w:szCs w:val="21"/>
          <w:lang w:val="en-US" w:eastAsia="es-ES"/>
        </w:rPr>
        <w:t>prepare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(</w:t>
      </w:r>
      <w:proofErr w:type="gram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$conn,</w:t>
      </w:r>
      <w:r w:rsidRPr="008534AE">
        <w:rPr>
          <w:rFonts w:ascii="Consolas" w:eastAsia="Times New Roman" w:hAnsi="Consolas" w:cs="Times New Roman"/>
          <w:color w:val="50FA7B"/>
          <w:sz w:val="21"/>
          <w:szCs w:val="21"/>
          <w:lang w:val="en-US" w:eastAsia="es-ES"/>
        </w:rPr>
        <w:t xml:space="preserve"> 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$</w:t>
      </w:r>
      <w:proofErr w:type="spellStart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sql</w:t>
      </w:r>
      <w:proofErr w:type="spellEnd"/>
      <w:proofErr w:type="gramStart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);</w:t>
      </w:r>
      <w:proofErr w:type="gram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</w:p>
    <w:p w14:paraId="0F70CC5D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        </w:t>
      </w:r>
      <w:proofErr w:type="spellStart"/>
      <w:r w:rsidRPr="008534AE">
        <w:rPr>
          <w:rFonts w:ascii="Consolas" w:eastAsia="Times New Roman" w:hAnsi="Consolas" w:cs="Times New Roman"/>
          <w:color w:val="8BE9FD"/>
          <w:sz w:val="21"/>
          <w:szCs w:val="21"/>
          <w:lang w:val="en-US" w:eastAsia="es-ES"/>
        </w:rPr>
        <w:t>mysqli_stmt_bind_</w:t>
      </w:r>
      <w:proofErr w:type="gramStart"/>
      <w:r w:rsidRPr="008534AE">
        <w:rPr>
          <w:rFonts w:ascii="Consolas" w:eastAsia="Times New Roman" w:hAnsi="Consolas" w:cs="Times New Roman"/>
          <w:color w:val="8BE9FD"/>
          <w:sz w:val="21"/>
          <w:szCs w:val="21"/>
          <w:lang w:val="en-US" w:eastAsia="es-ES"/>
        </w:rPr>
        <w:t>param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(</w:t>
      </w:r>
      <w:proofErr w:type="gram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$</w:t>
      </w:r>
      <w:proofErr w:type="spellStart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stmt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,</w:t>
      </w:r>
      <w:r w:rsidRPr="008534AE">
        <w:rPr>
          <w:rFonts w:ascii="Consolas" w:eastAsia="Times New Roman" w:hAnsi="Consolas" w:cs="Times New Roman"/>
          <w:color w:val="50FA7B"/>
          <w:sz w:val="21"/>
          <w:szCs w:val="21"/>
          <w:lang w:val="en-US" w:eastAsia="es-ES"/>
        </w:rPr>
        <w:t xml:space="preserve"> 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8534AE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s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,</w:t>
      </w:r>
      <w:r w:rsidRPr="008534AE">
        <w:rPr>
          <w:rFonts w:ascii="Consolas" w:eastAsia="Times New Roman" w:hAnsi="Consolas" w:cs="Times New Roman"/>
          <w:color w:val="50FA7B"/>
          <w:sz w:val="21"/>
          <w:szCs w:val="21"/>
          <w:lang w:val="en-US" w:eastAsia="es-ES"/>
        </w:rPr>
        <w:t xml:space="preserve"> 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$email); </w:t>
      </w:r>
      <w:r w:rsidRPr="008534AE">
        <w:rPr>
          <w:rFonts w:ascii="Consolas" w:eastAsia="Times New Roman" w:hAnsi="Consolas" w:cs="Times New Roman"/>
          <w:color w:val="6272A4"/>
          <w:sz w:val="21"/>
          <w:szCs w:val="21"/>
          <w:lang w:val="en-US" w:eastAsia="es-ES"/>
        </w:rPr>
        <w:t>//</w:t>
      </w:r>
      <w:proofErr w:type="spellStart"/>
      <w:r w:rsidRPr="008534AE">
        <w:rPr>
          <w:rFonts w:ascii="Consolas" w:eastAsia="Times New Roman" w:hAnsi="Consolas" w:cs="Times New Roman"/>
          <w:color w:val="6272A4"/>
          <w:sz w:val="21"/>
          <w:szCs w:val="21"/>
          <w:lang w:val="en-US" w:eastAsia="es-ES"/>
        </w:rPr>
        <w:t>Preparamos</w:t>
      </w:r>
      <w:proofErr w:type="spellEnd"/>
      <w:r w:rsidRPr="008534AE">
        <w:rPr>
          <w:rFonts w:ascii="Consolas" w:eastAsia="Times New Roman" w:hAnsi="Consolas" w:cs="Times New Roman"/>
          <w:color w:val="6272A4"/>
          <w:sz w:val="21"/>
          <w:szCs w:val="21"/>
          <w:lang w:val="en-US" w:eastAsia="es-ES"/>
        </w:rPr>
        <w:t xml:space="preserve"> la query</w:t>
      </w:r>
    </w:p>
    <w:p w14:paraId="755CBDD6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        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$</w:t>
      </w:r>
      <w:proofErr w:type="spellStart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result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8534A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spellStart"/>
      <w:r w:rsidRPr="008534AE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mysqli_stmt_get_result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($</w:t>
      </w:r>
      <w:proofErr w:type="spellStart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stmt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); </w:t>
      </w:r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//Lanzamos la consulta</w:t>
      </w:r>
    </w:p>
    <w:p w14:paraId="01EBA179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</w:p>
    <w:p w14:paraId="479E53A2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    </w:t>
      </w:r>
      <w:proofErr w:type="spellStart"/>
      <w:r w:rsidRPr="008534A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if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($</w:t>
      </w:r>
      <w:proofErr w:type="spellStart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row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8534A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spellStart"/>
      <w:r w:rsidRPr="008534AE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mysqli_fetch_assoc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($</w:t>
      </w:r>
      <w:proofErr w:type="spellStart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result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)) </w:t>
      </w:r>
      <w:proofErr w:type="gramStart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{ </w:t>
      </w:r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</w:t>
      </w:r>
      <w:proofErr w:type="gramEnd"/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 Verificamos si hay un usuario con ese email</w:t>
      </w:r>
    </w:p>
    <w:p w14:paraId="1FFB3BEE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        </w:t>
      </w:r>
      <w:proofErr w:type="spellStart"/>
      <w:r w:rsidRPr="008534A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if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(</w:t>
      </w:r>
      <w:proofErr w:type="spellStart"/>
      <w:proofErr w:type="gramStart"/>
      <w:r w:rsidRPr="008534AE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password</w:t>
      </w:r>
      <w:proofErr w:type="gramEnd"/>
      <w:r w:rsidRPr="008534AE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_</w:t>
      </w:r>
      <w:proofErr w:type="gramStart"/>
      <w:r w:rsidRPr="008534AE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verify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proofErr w:type="gram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$</w:t>
      </w:r>
      <w:proofErr w:type="spellStart"/>
      <w:proofErr w:type="gramStart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password</w:t>
      </w:r>
      <w:proofErr w:type="spellEnd"/>
      <w:proofErr w:type="gram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,</w:t>
      </w:r>
      <w:r w:rsidRPr="008534AE">
        <w:rPr>
          <w:rFonts w:ascii="Consolas" w:eastAsia="Times New Roman" w:hAnsi="Consolas" w:cs="Times New Roman"/>
          <w:color w:val="50FA7B"/>
          <w:sz w:val="21"/>
          <w:szCs w:val="21"/>
          <w:lang w:eastAsia="es-ES"/>
        </w:rPr>
        <w:t xml:space="preserve"> 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$</w:t>
      </w:r>
      <w:proofErr w:type="spellStart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row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[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'</w:t>
      </w:r>
      <w:proofErr w:type="spellStart"/>
      <w:proofErr w:type="gramStart"/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password</w:t>
      </w:r>
      <w:proofErr w:type="spellEnd"/>
      <w:proofErr w:type="gramEnd"/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'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])) </w:t>
      </w:r>
      <w:proofErr w:type="gramStart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{ </w:t>
      </w:r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</w:t>
      </w:r>
      <w:proofErr w:type="gramEnd"/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 Verificamos si la contraseña es correcta</w:t>
      </w:r>
    </w:p>
    <w:p w14:paraId="0436EE49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                $_SESSION[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usuario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] </w:t>
      </w:r>
      <w:r w:rsidRPr="008534A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$</w:t>
      </w:r>
      <w:proofErr w:type="spellStart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row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[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'</w:t>
      </w:r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email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'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]; </w:t>
      </w:r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//Guardamos el email del usuario en la sesión</w:t>
      </w:r>
    </w:p>
    <w:p w14:paraId="4A600B4F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            </w:t>
      </w:r>
      <w:proofErr w:type="spellStart"/>
      <w:proofErr w:type="gramStart"/>
      <w:r w:rsidRPr="008534AE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header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proofErr w:type="gramEnd"/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proofErr w:type="spellStart"/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Location</w:t>
      </w:r>
      <w:proofErr w:type="spellEnd"/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 xml:space="preserve">: </w:t>
      </w:r>
      <w:proofErr w:type="spellStart"/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home.php</w:t>
      </w:r>
      <w:proofErr w:type="spellEnd"/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); </w:t>
      </w:r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//</w:t>
      </w:r>
      <w:proofErr w:type="spellStart"/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Redigirimos</w:t>
      </w:r>
      <w:proofErr w:type="spellEnd"/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 xml:space="preserve"> a la página de inicio</w:t>
      </w:r>
    </w:p>
    <w:p w14:paraId="619EB6A8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            </w:t>
      </w:r>
      <w:r w:rsidRPr="008534A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exit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;</w:t>
      </w:r>
    </w:p>
    <w:p w14:paraId="20D22685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        } </w:t>
      </w:r>
      <w:proofErr w:type="spellStart"/>
      <w:r w:rsidRPr="008534A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else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{</w:t>
      </w:r>
    </w:p>
    <w:p w14:paraId="391C8DD7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            </w:t>
      </w:r>
      <w:r w:rsidRPr="008534AE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echo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&lt;script&gt;</w:t>
      </w:r>
      <w:proofErr w:type="spellStart"/>
      <w:proofErr w:type="gramStart"/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alert</w:t>
      </w:r>
      <w:proofErr w:type="spellEnd"/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(</w:t>
      </w:r>
      <w:proofErr w:type="gramEnd"/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'Contraseña incorrecta.</w:t>
      </w:r>
      <w:proofErr w:type="gramStart"/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')&lt;</w:t>
      </w:r>
      <w:proofErr w:type="gramEnd"/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/script&gt;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; </w:t>
      </w:r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 xml:space="preserve">//Si la contraseña </w:t>
      </w:r>
      <w:proofErr w:type="spellStart"/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esta</w:t>
      </w:r>
      <w:proofErr w:type="spellEnd"/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 xml:space="preserve"> mal, notificamos</w:t>
      </w:r>
    </w:p>
    <w:p w14:paraId="177A3C90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            }</w:t>
      </w:r>
    </w:p>
    <w:p w14:paraId="4772106B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    } </w:t>
      </w:r>
      <w:proofErr w:type="spellStart"/>
      <w:r w:rsidRPr="008534A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else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{</w:t>
      </w:r>
    </w:p>
    <w:p w14:paraId="7DECA3DF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        </w:t>
      </w:r>
      <w:r w:rsidRPr="008534AE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echo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&lt;script&gt;</w:t>
      </w:r>
      <w:proofErr w:type="spellStart"/>
      <w:proofErr w:type="gramStart"/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alert</w:t>
      </w:r>
      <w:proofErr w:type="spellEnd"/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(</w:t>
      </w:r>
      <w:proofErr w:type="gramEnd"/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'Correo no encontrado.</w:t>
      </w:r>
      <w:proofErr w:type="gramStart"/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')&lt;</w:t>
      </w:r>
      <w:proofErr w:type="gramEnd"/>
      <w:r w:rsidRPr="008534AE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/script&gt;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; </w:t>
      </w:r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//Si el correo no existe, notificamos</w:t>
      </w:r>
    </w:p>
    <w:p w14:paraId="7A579B64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        }</w:t>
      </w:r>
    </w:p>
    <w:p w14:paraId="0DF1556D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} </w:t>
      </w:r>
      <w:r w:rsidRPr="008534A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catch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(</w:t>
      </w:r>
      <w:proofErr w:type="spellStart"/>
      <w:r w:rsidRPr="008534AE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es-ES"/>
        </w:rPr>
        <w:t>Exception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$e) </w:t>
      </w:r>
      <w:proofErr w:type="gramStart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{ </w:t>
      </w:r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</w:t>
      </w:r>
      <w:proofErr w:type="gramEnd"/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/Si hay una excepción, la mostramos</w:t>
      </w:r>
    </w:p>
    <w:p w14:paraId="7E66E114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    </w:t>
      </w:r>
      <w:r w:rsidRPr="008534AE">
        <w:rPr>
          <w:rFonts w:ascii="Consolas" w:eastAsia="Times New Roman" w:hAnsi="Consolas" w:cs="Times New Roman"/>
          <w:color w:val="8BE9FD"/>
          <w:sz w:val="21"/>
          <w:szCs w:val="21"/>
          <w:lang w:val="en-US" w:eastAsia="es-ES"/>
        </w:rPr>
        <w:t>echo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8534AE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&lt;script&gt;</w:t>
      </w:r>
      <w:proofErr w:type="gramStart"/>
      <w:r w:rsidRPr="008534AE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alert(</w:t>
      </w:r>
      <w:proofErr w:type="gramEnd"/>
      <w:r w:rsidRPr="008534AE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 xml:space="preserve">'Error: </w:t>
      </w:r>
      <w:proofErr w:type="gramStart"/>
      <w:r w:rsidRPr="008534AE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8534AE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.</w:t>
      </w:r>
      <w:proofErr w:type="gram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$e</w:t>
      </w:r>
      <w:r w:rsidRPr="008534AE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-&gt;</w:t>
      </w:r>
      <w:proofErr w:type="spellStart"/>
      <w:proofErr w:type="gramStart"/>
      <w:r w:rsidRPr="008534AE">
        <w:rPr>
          <w:rFonts w:ascii="Consolas" w:eastAsia="Times New Roman" w:hAnsi="Consolas" w:cs="Times New Roman"/>
          <w:color w:val="50FA7B"/>
          <w:sz w:val="21"/>
          <w:szCs w:val="21"/>
          <w:lang w:val="en-US" w:eastAsia="es-ES"/>
        </w:rPr>
        <w:t>getMessage</w:t>
      </w:r>
      <w:proofErr w:type="spell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() </w:t>
      </w:r>
      <w:r w:rsidRPr="008534AE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.</w:t>
      </w:r>
      <w:proofErr w:type="gramEnd"/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8534AE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proofErr w:type="gramStart"/>
      <w:r w:rsidRPr="008534AE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')&lt;</w:t>
      </w:r>
      <w:proofErr w:type="gramEnd"/>
      <w:r w:rsidRPr="008534AE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/script&gt;</w:t>
      </w:r>
      <w:proofErr w:type="gramStart"/>
      <w:r w:rsidRPr="008534AE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;</w:t>
      </w:r>
      <w:proofErr w:type="gramEnd"/>
    </w:p>
    <w:p w14:paraId="4BD5BC18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    </w:t>
      </w: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}</w:t>
      </w:r>
    </w:p>
    <w:p w14:paraId="619DBA0F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</w:p>
    <w:p w14:paraId="7AF7CD61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8534AE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}</w:t>
      </w:r>
    </w:p>
    <w:p w14:paraId="0F8EECB7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8534AE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?&gt;</w:t>
      </w:r>
    </w:p>
    <w:p w14:paraId="791BE04D" w14:textId="77777777" w:rsidR="008534AE" w:rsidRPr="008534AE" w:rsidRDefault="008534AE" w:rsidP="008534AE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gramStart"/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&lt;!--</w:t>
      </w:r>
      <w:proofErr w:type="gramEnd"/>
      <w:r w:rsidRPr="008534AE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Resto del HTML--&gt;</w:t>
      </w:r>
    </w:p>
    <w:p w14:paraId="398EAF14" w14:textId="77777777" w:rsidR="008534AE" w:rsidRPr="004F552E" w:rsidRDefault="008534AE" w:rsidP="004F552E">
      <w:pPr>
        <w:rPr>
          <w:rStyle w:val="Textoennegrita"/>
          <w:lang w:val="en-US"/>
        </w:rPr>
      </w:pPr>
    </w:p>
    <w:p w14:paraId="707CEB38" w14:textId="77777777" w:rsidR="008534AE" w:rsidRDefault="008534AE">
      <w:pPr>
        <w:jc w:val="left"/>
        <w:rPr>
          <w:rStyle w:val="Textoennegrita"/>
          <w:lang w:val="en-US"/>
        </w:rPr>
      </w:pPr>
      <w:r>
        <w:rPr>
          <w:rStyle w:val="Textoennegrita"/>
          <w:lang w:val="en-US"/>
        </w:rPr>
        <w:br w:type="page"/>
      </w:r>
    </w:p>
    <w:p w14:paraId="178C53F4" w14:textId="4771B6C1" w:rsidR="004F552E" w:rsidRDefault="004F552E" w:rsidP="004F552E">
      <w:pPr>
        <w:rPr>
          <w:rStyle w:val="Textoennegrita"/>
          <w:lang w:val="en-US"/>
        </w:rPr>
      </w:pPr>
      <w:proofErr w:type="spellStart"/>
      <w:r w:rsidRPr="004F552E">
        <w:rPr>
          <w:rStyle w:val="Textoennegrita"/>
          <w:lang w:val="en-US"/>
        </w:rPr>
        <w:lastRenderedPageBreak/>
        <w:t>home.php</w:t>
      </w:r>
      <w:proofErr w:type="spellEnd"/>
    </w:p>
    <w:p w14:paraId="5A0B7F56" w14:textId="77777777" w:rsidR="00096C7B" w:rsidRPr="00096C7B" w:rsidRDefault="00096C7B" w:rsidP="00096C7B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096C7B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&lt;?</w:t>
      </w:r>
      <w:proofErr w:type="spellStart"/>
      <w:r w:rsidRPr="00096C7B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php</w:t>
      </w:r>
      <w:proofErr w:type="spellEnd"/>
    </w:p>
    <w:p w14:paraId="0620DD17" w14:textId="77777777" w:rsidR="00096C7B" w:rsidRPr="00096C7B" w:rsidRDefault="00096C7B" w:rsidP="00096C7B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096C7B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session_</w:t>
      </w:r>
      <w:proofErr w:type="gramStart"/>
      <w:r w:rsidRPr="00096C7B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start</w:t>
      </w:r>
      <w:proofErr w:type="spellEnd"/>
      <w:r w:rsidRPr="00096C7B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proofErr w:type="gramEnd"/>
      <w:r w:rsidRPr="00096C7B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); </w:t>
      </w:r>
      <w:r w:rsidRPr="00096C7B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 xml:space="preserve">//Empiezo la </w:t>
      </w:r>
      <w:proofErr w:type="spellStart"/>
      <w:r w:rsidRPr="00096C7B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sesion</w:t>
      </w:r>
      <w:proofErr w:type="spellEnd"/>
    </w:p>
    <w:p w14:paraId="35CE5C7A" w14:textId="77777777" w:rsidR="00096C7B" w:rsidRPr="00096C7B" w:rsidRDefault="00096C7B" w:rsidP="00096C7B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096C7B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if</w:t>
      </w:r>
      <w:proofErr w:type="spellEnd"/>
      <w:r w:rsidRPr="00096C7B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gramStart"/>
      <w:r w:rsidRPr="00096C7B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r w:rsidRPr="00096C7B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!</w:t>
      </w:r>
      <w:proofErr w:type="spellStart"/>
      <w:r w:rsidRPr="00096C7B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isset</w:t>
      </w:r>
      <w:proofErr w:type="spellEnd"/>
      <w:proofErr w:type="gramEnd"/>
      <w:r w:rsidRPr="00096C7B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($_SESSION[</w:t>
      </w:r>
      <w:r w:rsidRPr="00096C7B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096C7B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usuario</w:t>
      </w:r>
      <w:r w:rsidRPr="00096C7B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096C7B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])) </w:t>
      </w:r>
      <w:proofErr w:type="gramStart"/>
      <w:r w:rsidRPr="00096C7B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{ </w:t>
      </w:r>
      <w:r w:rsidRPr="00096C7B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</w:t>
      </w:r>
      <w:proofErr w:type="gramEnd"/>
      <w:r w:rsidRPr="00096C7B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 xml:space="preserve">/Si no hay usuario en la </w:t>
      </w:r>
      <w:proofErr w:type="spellStart"/>
      <w:r w:rsidRPr="00096C7B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sesion</w:t>
      </w:r>
      <w:proofErr w:type="spellEnd"/>
    </w:p>
    <w:p w14:paraId="48BE72BC" w14:textId="77777777" w:rsidR="00096C7B" w:rsidRPr="00096C7B" w:rsidRDefault="00096C7B" w:rsidP="00096C7B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096C7B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</w:t>
      </w:r>
      <w:proofErr w:type="spellStart"/>
      <w:proofErr w:type="gramStart"/>
      <w:r w:rsidRPr="00096C7B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header</w:t>
      </w:r>
      <w:proofErr w:type="spellEnd"/>
      <w:r w:rsidRPr="00096C7B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proofErr w:type="gramEnd"/>
      <w:r w:rsidRPr="00096C7B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proofErr w:type="spellStart"/>
      <w:r w:rsidRPr="00096C7B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Location</w:t>
      </w:r>
      <w:proofErr w:type="spellEnd"/>
      <w:r w:rsidRPr="00096C7B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 xml:space="preserve">: </w:t>
      </w:r>
      <w:proofErr w:type="spellStart"/>
      <w:r w:rsidRPr="00096C7B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login.php</w:t>
      </w:r>
      <w:proofErr w:type="spellEnd"/>
      <w:r w:rsidRPr="00096C7B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096C7B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); </w:t>
      </w:r>
      <w:r w:rsidRPr="00096C7B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 xml:space="preserve">//Redirijo a la </w:t>
      </w:r>
      <w:proofErr w:type="spellStart"/>
      <w:r w:rsidRPr="00096C7B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pagina</w:t>
      </w:r>
      <w:proofErr w:type="spellEnd"/>
      <w:r w:rsidRPr="00096C7B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 xml:space="preserve"> de </w:t>
      </w:r>
      <w:proofErr w:type="spellStart"/>
      <w:r w:rsidRPr="00096C7B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login</w:t>
      </w:r>
      <w:proofErr w:type="spellEnd"/>
    </w:p>
    <w:p w14:paraId="4D447BE6" w14:textId="77777777" w:rsidR="00096C7B" w:rsidRPr="00096C7B" w:rsidRDefault="00096C7B" w:rsidP="00096C7B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096C7B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    </w:t>
      </w:r>
      <w:r w:rsidRPr="00096C7B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exit</w:t>
      </w:r>
      <w:r w:rsidRPr="00096C7B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;</w:t>
      </w:r>
    </w:p>
    <w:p w14:paraId="57520C15" w14:textId="77777777" w:rsidR="00096C7B" w:rsidRPr="00096C7B" w:rsidRDefault="00096C7B" w:rsidP="00096C7B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096C7B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}</w:t>
      </w:r>
    </w:p>
    <w:p w14:paraId="01A66031" w14:textId="77777777" w:rsidR="00096C7B" w:rsidRPr="00096C7B" w:rsidRDefault="00096C7B" w:rsidP="00096C7B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096C7B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?&gt;</w:t>
      </w:r>
    </w:p>
    <w:p w14:paraId="66C4F41E" w14:textId="77777777" w:rsidR="00096C7B" w:rsidRPr="00096C7B" w:rsidRDefault="00096C7B" w:rsidP="00096C7B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gramStart"/>
      <w:r w:rsidRPr="00096C7B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&lt;!--</w:t>
      </w:r>
      <w:proofErr w:type="gramEnd"/>
      <w:r w:rsidRPr="00096C7B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Resto del HTML--&gt;</w:t>
      </w:r>
    </w:p>
    <w:p w14:paraId="51ABD026" w14:textId="77777777" w:rsidR="00096C7B" w:rsidRPr="004F552E" w:rsidRDefault="00096C7B" w:rsidP="004F552E">
      <w:pPr>
        <w:rPr>
          <w:rStyle w:val="Textoennegrita"/>
          <w:lang w:val="en-US"/>
        </w:rPr>
      </w:pPr>
    </w:p>
    <w:p w14:paraId="3E24C72B" w14:textId="1DDDAF4A" w:rsidR="004F552E" w:rsidRDefault="004F552E" w:rsidP="004F552E">
      <w:pPr>
        <w:rPr>
          <w:rStyle w:val="Textoennegrita"/>
          <w:lang w:val="en-US"/>
        </w:rPr>
      </w:pPr>
      <w:proofErr w:type="spellStart"/>
      <w:r>
        <w:rPr>
          <w:rStyle w:val="Textoennegrita"/>
          <w:lang w:val="en-US"/>
        </w:rPr>
        <w:t>logout</w:t>
      </w:r>
      <w:r w:rsidRPr="004F552E">
        <w:rPr>
          <w:rStyle w:val="Textoennegrita"/>
          <w:lang w:val="en-US"/>
        </w:rPr>
        <w:t>.</w:t>
      </w:r>
      <w:r>
        <w:rPr>
          <w:rStyle w:val="Textoennegrita"/>
          <w:lang w:val="en-US"/>
        </w:rPr>
        <w:t>php</w:t>
      </w:r>
      <w:proofErr w:type="spellEnd"/>
      <w:r w:rsidRPr="004F552E">
        <w:rPr>
          <w:rStyle w:val="Textoennegrita"/>
          <w:lang w:val="en-US"/>
        </w:rPr>
        <w:t xml:space="preserve"> </w:t>
      </w:r>
    </w:p>
    <w:p w14:paraId="3D0EFAC1" w14:textId="77777777" w:rsidR="00096C7B" w:rsidRPr="00096C7B" w:rsidRDefault="00096C7B" w:rsidP="00096C7B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096C7B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&lt;?</w:t>
      </w:r>
      <w:proofErr w:type="spellStart"/>
      <w:r w:rsidRPr="00096C7B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php</w:t>
      </w:r>
      <w:proofErr w:type="spellEnd"/>
    </w:p>
    <w:p w14:paraId="02B694A9" w14:textId="77777777" w:rsidR="00096C7B" w:rsidRPr="00096C7B" w:rsidRDefault="00096C7B" w:rsidP="00096C7B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096C7B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session_</w:t>
      </w:r>
      <w:proofErr w:type="gramStart"/>
      <w:r w:rsidRPr="00096C7B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start</w:t>
      </w:r>
      <w:proofErr w:type="spellEnd"/>
      <w:r w:rsidRPr="00096C7B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proofErr w:type="gramEnd"/>
      <w:r w:rsidRPr="00096C7B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); </w:t>
      </w:r>
      <w:r w:rsidRPr="00096C7B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//Empiezo la sesión</w:t>
      </w:r>
    </w:p>
    <w:p w14:paraId="3171C301" w14:textId="77777777" w:rsidR="00096C7B" w:rsidRPr="00096C7B" w:rsidRDefault="00096C7B" w:rsidP="00096C7B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096C7B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session_</w:t>
      </w:r>
      <w:proofErr w:type="gramStart"/>
      <w:r w:rsidRPr="00096C7B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unset</w:t>
      </w:r>
      <w:proofErr w:type="spellEnd"/>
      <w:r w:rsidRPr="00096C7B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proofErr w:type="gramEnd"/>
      <w:r w:rsidRPr="00096C7B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); </w:t>
      </w:r>
      <w:r w:rsidRPr="00096C7B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//Borro todas las variables de la sesión</w:t>
      </w:r>
    </w:p>
    <w:p w14:paraId="7452CC43" w14:textId="77777777" w:rsidR="00096C7B" w:rsidRPr="00096C7B" w:rsidRDefault="00096C7B" w:rsidP="00096C7B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096C7B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session_</w:t>
      </w:r>
      <w:proofErr w:type="gramStart"/>
      <w:r w:rsidRPr="00096C7B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destroy</w:t>
      </w:r>
      <w:proofErr w:type="spellEnd"/>
      <w:r w:rsidRPr="00096C7B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proofErr w:type="gramEnd"/>
      <w:r w:rsidRPr="00096C7B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); </w:t>
      </w:r>
      <w:r w:rsidRPr="00096C7B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//Destruyo la sesión</w:t>
      </w:r>
    </w:p>
    <w:p w14:paraId="27732173" w14:textId="77777777" w:rsidR="00096C7B" w:rsidRPr="00096C7B" w:rsidRDefault="00096C7B" w:rsidP="00096C7B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proofErr w:type="gramStart"/>
      <w:r w:rsidRPr="00096C7B">
        <w:rPr>
          <w:rFonts w:ascii="Consolas" w:eastAsia="Times New Roman" w:hAnsi="Consolas" w:cs="Times New Roman"/>
          <w:color w:val="8BE9FD"/>
          <w:sz w:val="21"/>
          <w:szCs w:val="21"/>
          <w:lang w:eastAsia="es-ES"/>
        </w:rPr>
        <w:t>header</w:t>
      </w:r>
      <w:proofErr w:type="spellEnd"/>
      <w:r w:rsidRPr="00096C7B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proofErr w:type="gramEnd"/>
      <w:r w:rsidRPr="00096C7B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proofErr w:type="spellStart"/>
      <w:r w:rsidRPr="00096C7B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Location</w:t>
      </w:r>
      <w:proofErr w:type="spellEnd"/>
      <w:r w:rsidRPr="00096C7B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 xml:space="preserve">: </w:t>
      </w:r>
      <w:proofErr w:type="spellStart"/>
      <w:r w:rsidRPr="00096C7B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login.php</w:t>
      </w:r>
      <w:proofErr w:type="spellEnd"/>
      <w:r w:rsidRPr="00096C7B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096C7B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); </w:t>
      </w:r>
      <w:r w:rsidRPr="00096C7B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 xml:space="preserve">//Redirigimos al </w:t>
      </w:r>
      <w:proofErr w:type="spellStart"/>
      <w:r w:rsidRPr="00096C7B">
        <w:rPr>
          <w:rFonts w:ascii="Consolas" w:eastAsia="Times New Roman" w:hAnsi="Consolas" w:cs="Times New Roman"/>
          <w:color w:val="6272A4"/>
          <w:sz w:val="21"/>
          <w:szCs w:val="21"/>
          <w:lang w:eastAsia="es-ES"/>
        </w:rPr>
        <w:t>login</w:t>
      </w:r>
      <w:proofErr w:type="spellEnd"/>
    </w:p>
    <w:p w14:paraId="06D6FD0A" w14:textId="77777777" w:rsidR="00096C7B" w:rsidRPr="00096C7B" w:rsidRDefault="00096C7B" w:rsidP="00096C7B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096C7B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exit</w:t>
      </w:r>
      <w:r w:rsidRPr="00096C7B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;</w:t>
      </w:r>
    </w:p>
    <w:p w14:paraId="00B62E52" w14:textId="77777777" w:rsidR="00096C7B" w:rsidRPr="00096C7B" w:rsidRDefault="00096C7B" w:rsidP="00096C7B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</w:p>
    <w:p w14:paraId="0054ACC7" w14:textId="77777777" w:rsidR="00096C7B" w:rsidRPr="004F552E" w:rsidRDefault="00096C7B" w:rsidP="004F552E">
      <w:pPr>
        <w:rPr>
          <w:rStyle w:val="Textoennegrita"/>
          <w:lang w:val="en-US"/>
        </w:rPr>
      </w:pPr>
    </w:p>
    <w:p w14:paraId="64F85199" w14:textId="77777777" w:rsidR="00CC61D5" w:rsidRDefault="00CC61D5" w:rsidP="00CC61D5">
      <w:pPr>
        <w:pStyle w:val="Ttulo2"/>
      </w:pPr>
      <w:r w:rsidRPr="00CC61D5">
        <w:t xml:space="preserve">Capturas de pantalla del flujo completo (registro, </w:t>
      </w:r>
      <w:proofErr w:type="spellStart"/>
      <w:r w:rsidRPr="00CC61D5">
        <w:t>login</w:t>
      </w:r>
      <w:proofErr w:type="spellEnd"/>
      <w:r w:rsidRPr="00CC61D5">
        <w:t xml:space="preserve">, </w:t>
      </w:r>
      <w:proofErr w:type="spellStart"/>
      <w:r w:rsidRPr="00CC61D5">
        <w:t>dashboard</w:t>
      </w:r>
      <w:proofErr w:type="spellEnd"/>
      <w:r w:rsidRPr="00CC61D5">
        <w:t>).</w:t>
      </w:r>
    </w:p>
    <w:p w14:paraId="7CC264AA" w14:textId="77777777" w:rsidR="00CC61D5" w:rsidRPr="00CC61D5" w:rsidRDefault="00CC61D5" w:rsidP="00CC61D5"/>
    <w:p w14:paraId="360395F9" w14:textId="77777777" w:rsidR="00096C7B" w:rsidRDefault="00096C7B">
      <w:pPr>
        <w:jc w:val="left"/>
        <w:rPr>
          <w:rFonts w:ascii="Aptos" w:eastAsiaTheme="majorEastAsia" w:hAnsi="Aptos" w:cstheme="majorBidi"/>
          <w:color w:val="2B3A8C"/>
          <w:sz w:val="28"/>
          <w:szCs w:val="32"/>
        </w:rPr>
      </w:pPr>
      <w:r>
        <w:br w:type="page"/>
      </w:r>
    </w:p>
    <w:p w14:paraId="0CBA3F92" w14:textId="0CB5D045" w:rsidR="00CC61D5" w:rsidRDefault="00CC61D5" w:rsidP="00CC61D5">
      <w:pPr>
        <w:pStyle w:val="Ttulo1"/>
      </w:pPr>
      <w:r w:rsidRPr="00CC61D5">
        <w:lastRenderedPageBreak/>
        <w:t>Comentario breve sobre cómo integraste la API.</w:t>
      </w:r>
    </w:p>
    <w:p w14:paraId="25AF47AF" w14:textId="122BBAB2" w:rsidR="00096C7B" w:rsidRPr="00096C7B" w:rsidRDefault="00096C7B" w:rsidP="00096C7B">
      <w:r>
        <w:t>Para integrar la API no he tenido que cambiar muchas cosas. Simplemente integrar.</w:t>
      </w:r>
    </w:p>
    <w:p w14:paraId="1435D83D" w14:textId="77777777" w:rsidR="00096C7B" w:rsidRPr="00096C7B" w:rsidRDefault="00096C7B" w:rsidP="00096C7B"/>
    <w:p w14:paraId="1B11AFE7" w14:textId="481F45D9" w:rsidR="00096C7B" w:rsidRDefault="00CC61D5" w:rsidP="00096C7B">
      <w:pPr>
        <w:pStyle w:val="Ttulo1"/>
      </w:pPr>
      <w:r w:rsidRPr="00CC61D5">
        <w:t>Dificultades que encontraste y cómo las resolviste</w:t>
      </w:r>
      <w:r>
        <w:t>.</w:t>
      </w:r>
    </w:p>
    <w:p w14:paraId="2546C9BB" w14:textId="55B3D070" w:rsidR="00096C7B" w:rsidRPr="00096C7B" w:rsidRDefault="00096C7B" w:rsidP="00096C7B">
      <w:r>
        <w:t>La principal dificultad que he encontrado.</w:t>
      </w:r>
    </w:p>
    <w:p w14:paraId="3EB3AA33" w14:textId="77777777" w:rsidR="00CC61D5" w:rsidRDefault="00CC61D5" w:rsidP="00CC61D5">
      <w:pPr>
        <w:pStyle w:val="Ttulo1"/>
      </w:pPr>
      <w:r w:rsidRPr="00CC61D5">
        <w:t>Diferencias entre la versión con JSON y con base de datos.</w:t>
      </w:r>
    </w:p>
    <w:p w14:paraId="18B1940F" w14:textId="77777777" w:rsidR="00096C7B" w:rsidRPr="00096C7B" w:rsidRDefault="00096C7B" w:rsidP="00096C7B"/>
    <w:p w14:paraId="444407F9" w14:textId="77777777" w:rsidR="00096C7B" w:rsidRDefault="00CC61D5" w:rsidP="00CC61D5">
      <w:pPr>
        <w:pStyle w:val="Ttulo1"/>
      </w:pPr>
      <w:r w:rsidRPr="00CC61D5">
        <w:t>Reflexión sobre la importancia de validar accesos en una aplicación real</w:t>
      </w:r>
      <w:r>
        <w:t>.</w:t>
      </w:r>
    </w:p>
    <w:p w14:paraId="430F3904" w14:textId="059591CD" w:rsidR="00B146FC" w:rsidRPr="003A1A27" w:rsidRDefault="00096C7B" w:rsidP="00096C7B">
      <w:r>
        <w:t>Es muy importante validar accesos para.</w:t>
      </w:r>
      <w:r w:rsidR="00B146FC" w:rsidRPr="003A1A27">
        <w:br w:type="page"/>
      </w:r>
    </w:p>
    <w:p w14:paraId="3A0B1F4D" w14:textId="77777777" w:rsidR="008D496D" w:rsidRPr="00101267" w:rsidRDefault="008D496D" w:rsidP="00333E69"/>
    <w:sectPr w:rsidR="008D496D" w:rsidRPr="00101267" w:rsidSect="00AC3B7F">
      <w:headerReference w:type="default" r:id="rId10"/>
      <w:footerReference w:type="default" r:id="rId11"/>
      <w:headerReference w:type="first" r:id="rId12"/>
      <w:footerReference w:type="first" r:id="rId13"/>
      <w:pgSz w:w="11906" w:h="16838" w:code="9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37B6B3" w14:textId="77777777" w:rsidR="00EE1D49" w:rsidRDefault="00EE1D49" w:rsidP="006440E4">
      <w:pPr>
        <w:spacing w:after="0" w:line="240" w:lineRule="auto"/>
      </w:pPr>
      <w:r>
        <w:separator/>
      </w:r>
    </w:p>
  </w:endnote>
  <w:endnote w:type="continuationSeparator" w:id="0">
    <w:p w14:paraId="1C4C3504" w14:textId="77777777" w:rsidR="00EE1D49" w:rsidRDefault="00EE1D49" w:rsidP="00644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7A43F4" w14:textId="77777777" w:rsidR="00AC3B7F" w:rsidRDefault="00AC3B7F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188DC12F" w14:textId="77777777" w:rsidR="00AC3B7F" w:rsidRDefault="00AC3B7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3EC8C5" w14:textId="77777777" w:rsidR="00CC34DB" w:rsidRDefault="00CC34DB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48A8F0ED" w14:textId="77777777" w:rsidR="006F118A" w:rsidRDefault="006F118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56DFA1" w14:textId="77777777" w:rsidR="00EE1D49" w:rsidRDefault="00EE1D49" w:rsidP="006440E4">
      <w:pPr>
        <w:spacing w:after="0" w:line="240" w:lineRule="auto"/>
      </w:pPr>
      <w:r>
        <w:separator/>
      </w:r>
    </w:p>
  </w:footnote>
  <w:footnote w:type="continuationSeparator" w:id="0">
    <w:p w14:paraId="444BCA68" w14:textId="77777777" w:rsidR="00EE1D49" w:rsidRDefault="00EE1D49" w:rsidP="006440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EC49DC" w14:textId="77777777" w:rsidR="0029475D" w:rsidRDefault="00AC3B7F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C8DA3CD" wp14:editId="10D1CFE9">
              <wp:simplePos x="0" y="0"/>
              <wp:positionH relativeFrom="margin">
                <wp:align>right</wp:align>
              </wp:positionH>
              <wp:positionV relativeFrom="paragraph">
                <wp:posOffset>766335</wp:posOffset>
              </wp:positionV>
              <wp:extent cx="6186115" cy="54941"/>
              <wp:effectExtent l="0" t="0" r="5715" b="2540"/>
              <wp:wrapNone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86115" cy="54941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F049828" id="Rectángulo 40" o:spid="_x0000_s1026" style="position:absolute;margin-left:435.9pt;margin-top:60.35pt;width:487.1pt;height:4.3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" fillcolor="#1f3763 [1604]" stroked="f" strokeweight="1pt">
              <w10:wrap anchorx="margin"/>
            </v:rect>
          </w:pict>
        </mc:Fallback>
      </mc:AlternateContent>
    </w:r>
    <w:r>
      <w:rPr>
        <w:rFonts w:ascii="Times New Roman" w:hAnsi="Times New Roman" w:cs="Times New Roman"/>
        <w:b/>
        <w:bCs/>
        <w:noProof/>
        <w:sz w:val="24"/>
        <w:szCs w:val="24"/>
      </w:rPr>
      <w:drawing>
        <wp:anchor distT="0" distB="0" distL="114300" distR="114300" simplePos="0" relativeHeight="251663360" behindDoc="1" locked="0" layoutInCell="1" allowOverlap="1" wp14:anchorId="5C21D3F7" wp14:editId="18CD9F06">
          <wp:simplePos x="0" y="0"/>
          <wp:positionH relativeFrom="column">
            <wp:posOffset>0</wp:posOffset>
          </wp:positionH>
          <wp:positionV relativeFrom="page">
            <wp:posOffset>608965</wp:posOffset>
          </wp:positionV>
          <wp:extent cx="571500" cy="494665"/>
          <wp:effectExtent l="0" t="0" r="0" b="635"/>
          <wp:wrapTopAndBottom/>
          <wp:docPr id="2132230856" name="Imagen 2132230856" descr="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32230856" name="Imagen 2132230856" descr="Text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4946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2DA6931" w14:textId="77777777" w:rsidR="006440E4" w:rsidRDefault="006440E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781" w:type="dxa"/>
      <w:tblInd w:w="-5" w:type="dxa"/>
      <w:shd w:val="clear" w:color="auto" w:fill="D9E2F3" w:themeFill="accent1" w:themeFillTint="33"/>
      <w:tblLayout w:type="fixed"/>
      <w:tblLook w:val="04A0" w:firstRow="1" w:lastRow="0" w:firstColumn="1" w:lastColumn="0" w:noHBand="0" w:noVBand="1"/>
    </w:tblPr>
    <w:tblGrid>
      <w:gridCol w:w="1748"/>
      <w:gridCol w:w="2268"/>
      <w:gridCol w:w="1276"/>
      <w:gridCol w:w="920"/>
      <w:gridCol w:w="1348"/>
      <w:gridCol w:w="2221"/>
    </w:tblGrid>
    <w:tr w:rsidR="00742BEB" w:rsidRPr="005E0F71" w14:paraId="4DAF5C40" w14:textId="77777777" w:rsidTr="00AC3B7F">
      <w:trPr>
        <w:trHeight w:val="423"/>
      </w:trPr>
      <w:tc>
        <w:tcPr>
          <w:tcW w:w="1748" w:type="dxa"/>
          <w:vMerge w:val="restart"/>
          <w:shd w:val="clear" w:color="auto" w:fill="D9E2F3" w:themeFill="accent1" w:themeFillTint="33"/>
          <w:vAlign w:val="center"/>
        </w:tcPr>
        <w:p w14:paraId="4DA49DE3" w14:textId="77777777" w:rsidR="00742BEB" w:rsidRPr="005E0F71" w:rsidRDefault="00742BEB" w:rsidP="00742BEB">
          <w:pPr>
            <w:pStyle w:val="Encabezado"/>
            <w:tabs>
              <w:tab w:val="center" w:pos="4290"/>
            </w:tabs>
            <w:ind w:left="-110" w:right="-100"/>
            <w:jc w:val="center"/>
            <w:rPr>
              <w:rFonts w:cs="Arial"/>
              <w:b/>
              <w:bCs/>
              <w:sz w:val="24"/>
              <w:szCs w:val="24"/>
            </w:rPr>
          </w:pPr>
          <w:r w:rsidRPr="005E0F71">
            <w:rPr>
              <w:rFonts w:cs="Arial"/>
              <w:noProof/>
            </w:rPr>
            <w:drawing>
              <wp:inline distT="0" distB="0" distL="0" distR="0" wp14:anchorId="235A5910" wp14:editId="5C1770E9">
                <wp:extent cx="541362" cy="468401"/>
                <wp:effectExtent l="0" t="0" r="0" b="8255"/>
                <wp:docPr id="867139224" name="Imagen 867139224" descr="Logotip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" name="Imagen 81" descr="Logotip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4676" cy="4799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812" w:type="dxa"/>
          <w:gridSpan w:val="4"/>
          <w:shd w:val="clear" w:color="auto" w:fill="D9E2F3" w:themeFill="accent1" w:themeFillTint="33"/>
          <w:vAlign w:val="center"/>
        </w:tcPr>
        <w:sdt>
          <w:sdtPr>
            <w:rPr>
              <w:rFonts w:cs="Arial"/>
              <w:b/>
              <w:bCs/>
              <w:sz w:val="24"/>
              <w:szCs w:val="24"/>
            </w:rPr>
            <w:alias w:val="Modulo"/>
            <w:tag w:val="Modulo"/>
            <w:id w:val="1335259298"/>
            <w:showingPlcHdr/>
            <w:comboBox>
              <w:listItem w:value="Elija un elemento."/>
              <w:listItem w:displayText="0179 - Anglès Professional" w:value="0179 - Anglès Professional"/>
              <w:listItem w:displayText="0373 - Llenguatges de Marques" w:value="0373 - Llenguatges de Marques"/>
              <w:listItem w:displayText="0483 - Sistemes Informatics" w:value="0483 - Sistemes Informatics"/>
              <w:listItem w:displayText="0484 - Bases de dades" w:value="0484 - Bases de dades"/>
              <w:listItem w:displayText="0485 - Programació" w:value="0485 - Programació"/>
              <w:listItem w:displayText="0487 - Entorns de Desenvolupament" w:value="0487 - Entorns de Desenvolupament"/>
              <w:listItem w:displayText="1665 - Digitalització" w:value="1665 - Digitalització"/>
              <w:listItem w:displayText="1708 - Sostenibilitat" w:value="1708 - Sostenibilitat"/>
            </w:comboBox>
          </w:sdtPr>
          <w:sdtContent>
            <w:p w14:paraId="3F49DA31" w14:textId="77777777" w:rsidR="00742BEB" w:rsidRPr="005E0F71" w:rsidRDefault="00430E71" w:rsidP="00742BEB">
              <w:pPr>
                <w:pStyle w:val="Encabezado"/>
                <w:ind w:left="237"/>
                <w:jc w:val="center"/>
                <w:rPr>
                  <w:rFonts w:cs="Arial"/>
                  <w:b/>
                  <w:bCs/>
                  <w:sz w:val="24"/>
                  <w:szCs w:val="24"/>
                </w:rPr>
              </w:pPr>
              <w:r w:rsidRPr="005E0F71">
                <w:rPr>
                  <w:rFonts w:cs="Arial"/>
                  <w:b/>
                  <w:bCs/>
                  <w:sz w:val="24"/>
                  <w:szCs w:val="24"/>
                </w:rPr>
                <w:t xml:space="preserve">     </w:t>
              </w:r>
            </w:p>
          </w:sdtContent>
        </w:sdt>
      </w:tc>
      <w:tc>
        <w:tcPr>
          <w:tcW w:w="2221" w:type="dxa"/>
          <w:vMerge w:val="restart"/>
          <w:shd w:val="clear" w:color="auto" w:fill="D9E2F3" w:themeFill="accent1" w:themeFillTint="33"/>
          <w:vAlign w:val="center"/>
        </w:tcPr>
        <w:p w14:paraId="0F4463A5" w14:textId="77777777" w:rsidR="00742BEB" w:rsidRPr="005E0F71" w:rsidRDefault="00AC3B7F" w:rsidP="00742BEB">
          <w:pPr>
            <w:pStyle w:val="Encabezado"/>
            <w:tabs>
              <w:tab w:val="right" w:pos="9680"/>
            </w:tabs>
            <w:ind w:left="-65" w:right="-93"/>
            <w:jc w:val="center"/>
            <w:rPr>
              <w:rFonts w:cs="Arial"/>
              <w:b/>
              <w:bCs/>
              <w:sz w:val="24"/>
              <w:szCs w:val="24"/>
            </w:rPr>
          </w:pPr>
          <w:r>
            <w:rPr>
              <w:rFonts w:cs="Arial"/>
              <w:b/>
              <w:bCs/>
              <w:noProof/>
              <w:sz w:val="24"/>
              <w:szCs w:val="24"/>
            </w:rPr>
            <w:drawing>
              <wp:inline distT="0" distB="0" distL="0" distR="0" wp14:anchorId="0A537A08" wp14:editId="3F7D4126">
                <wp:extent cx="759125" cy="750770"/>
                <wp:effectExtent l="0" t="0" r="3175" b="0"/>
                <wp:docPr id="712240883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6990" cy="7684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42BEB" w:rsidRPr="005E0F71" w14:paraId="1650A3D6" w14:textId="77777777" w:rsidTr="00AC3B7F">
      <w:trPr>
        <w:trHeight w:val="401"/>
      </w:trPr>
      <w:tc>
        <w:tcPr>
          <w:tcW w:w="1748" w:type="dxa"/>
          <w:vMerge/>
          <w:shd w:val="clear" w:color="auto" w:fill="D9E2F3" w:themeFill="accent1" w:themeFillTint="33"/>
          <w:vAlign w:val="center"/>
        </w:tcPr>
        <w:p w14:paraId="5B72DCA3" w14:textId="77777777" w:rsidR="00742BEB" w:rsidRPr="005E0F71" w:rsidRDefault="00742BEB" w:rsidP="00742BEB">
          <w:pPr>
            <w:pStyle w:val="Encabezado"/>
            <w:tabs>
              <w:tab w:val="center" w:pos="4290"/>
              <w:tab w:val="right" w:pos="9680"/>
            </w:tabs>
            <w:ind w:left="-110" w:right="-100"/>
            <w:rPr>
              <w:rFonts w:cs="Arial"/>
              <w:b/>
              <w:bCs/>
              <w:noProof/>
              <w:sz w:val="24"/>
              <w:szCs w:val="24"/>
              <w:lang w:bidi="ks-Deva"/>
            </w:rPr>
          </w:pPr>
        </w:p>
      </w:tc>
      <w:tc>
        <w:tcPr>
          <w:tcW w:w="5812" w:type="dxa"/>
          <w:gridSpan w:val="4"/>
          <w:tcBorders>
            <w:bottom w:val="single" w:sz="4" w:space="0" w:color="auto"/>
          </w:tcBorders>
          <w:shd w:val="clear" w:color="auto" w:fill="D9E2F3" w:themeFill="accent1" w:themeFillTint="33"/>
          <w:vAlign w:val="center"/>
        </w:tcPr>
        <w:sdt>
          <w:sdtPr>
            <w:rPr>
              <w:rFonts w:eastAsia="Times New Roman" w:cs="Arial"/>
              <w:b/>
              <w:bCs/>
              <w:color w:val="0A0A0A"/>
              <w:sz w:val="24"/>
              <w:szCs w:val="24"/>
            </w:rPr>
            <w:alias w:val="RA"/>
            <w:tag w:val="RA"/>
            <w:id w:val="-1204012962"/>
            <w:showingPlcHdr/>
            <w:comboBox>
              <w:listItem w:value="Elija un elemento."/>
              <w:listItem w:displayText="RA1 -" w:value="RA1 -"/>
              <w:listItem w:displayText="RA2 -" w:value="RA2 -"/>
              <w:listItem w:displayText="RA3 -" w:value="RA3 -"/>
              <w:listItem w:displayText="RA4 - " w:value="RA4 - "/>
              <w:listItem w:displayText="RA5 - " w:value="RA5 - "/>
              <w:listItem w:displayText="RA6 -" w:value="RA6 -"/>
              <w:listItem w:displayText="RA7 -" w:value="RA7 -"/>
            </w:comboBox>
          </w:sdtPr>
          <w:sdtContent>
            <w:p w14:paraId="60874DCD" w14:textId="77777777" w:rsidR="00742BEB" w:rsidRPr="005E0F71" w:rsidRDefault="00060EC6" w:rsidP="00060EC6">
              <w:pPr>
                <w:pStyle w:val="Encabezado"/>
                <w:tabs>
                  <w:tab w:val="right" w:pos="9680"/>
                </w:tabs>
                <w:rPr>
                  <w:rFonts w:cs="Arial"/>
                  <w:b/>
                  <w:bCs/>
                  <w:sz w:val="24"/>
                  <w:szCs w:val="24"/>
                </w:rPr>
              </w:pPr>
              <w:r w:rsidRPr="005E0F71">
                <w:rPr>
                  <w:rFonts w:eastAsia="Times New Roman" w:cs="Arial"/>
                  <w:b/>
                  <w:bCs/>
                  <w:color w:val="0A0A0A"/>
                  <w:sz w:val="24"/>
                  <w:szCs w:val="24"/>
                </w:rPr>
                <w:t xml:space="preserve">     </w:t>
              </w:r>
            </w:p>
          </w:sdtContent>
        </w:sdt>
      </w:tc>
      <w:tc>
        <w:tcPr>
          <w:tcW w:w="2221" w:type="dxa"/>
          <w:vMerge/>
          <w:shd w:val="clear" w:color="auto" w:fill="D9E2F3" w:themeFill="accent1" w:themeFillTint="33"/>
          <w:vAlign w:val="center"/>
        </w:tcPr>
        <w:p w14:paraId="41C0A397" w14:textId="77777777" w:rsidR="00742BEB" w:rsidRPr="005E0F71" w:rsidRDefault="00742BEB" w:rsidP="00742BEB">
          <w:pPr>
            <w:pStyle w:val="Encabezado"/>
            <w:tabs>
              <w:tab w:val="right" w:pos="9680"/>
            </w:tabs>
            <w:ind w:left="-65" w:right="-93"/>
            <w:jc w:val="center"/>
            <w:rPr>
              <w:rFonts w:cs="Arial"/>
              <w:b/>
              <w:bCs/>
              <w:sz w:val="20"/>
              <w:szCs w:val="20"/>
            </w:rPr>
          </w:pPr>
        </w:p>
      </w:tc>
    </w:tr>
    <w:tr w:rsidR="00742BEB" w:rsidRPr="005E0F71" w14:paraId="44B85BC1" w14:textId="77777777" w:rsidTr="00AC3B7F">
      <w:trPr>
        <w:trHeight w:val="420"/>
      </w:trPr>
      <w:tc>
        <w:tcPr>
          <w:tcW w:w="1748" w:type="dxa"/>
          <w:shd w:val="clear" w:color="auto" w:fill="D9E2F3" w:themeFill="accent1" w:themeFillTint="33"/>
          <w:vAlign w:val="center"/>
        </w:tcPr>
        <w:p w14:paraId="2EAA0343" w14:textId="77777777" w:rsidR="00742BEB" w:rsidRPr="005E0F71" w:rsidRDefault="00000000" w:rsidP="00742BEB">
          <w:pPr>
            <w:pStyle w:val="Encabezado"/>
            <w:tabs>
              <w:tab w:val="right" w:pos="9680"/>
            </w:tabs>
            <w:ind w:left="645" w:hanging="645"/>
            <w:jc w:val="right"/>
            <w:rPr>
              <w:rFonts w:cs="Arial"/>
              <w:b/>
              <w:bCs/>
              <w:sz w:val="20"/>
              <w:szCs w:val="20"/>
            </w:rPr>
          </w:pPr>
          <w:sdt>
            <w:sdtPr>
              <w:rPr>
                <w:rFonts w:cs="Arial"/>
                <w:b/>
                <w:bCs/>
                <w:sz w:val="20"/>
                <w:szCs w:val="20"/>
              </w:rPr>
              <w:alias w:val="Práctica /Actiivdiad"/>
              <w:tag w:val="Práctica /Actiivdiad"/>
              <w:id w:val="1154875316"/>
              <w:comboBox>
                <w:listItem w:value="Elija un elemento."/>
                <w:listItem w:displayText="Práct :" w:value="Práct :"/>
                <w:listItem w:displayText="Act:" w:value="Act:"/>
              </w:comboBox>
            </w:sdtPr>
            <w:sdtContent>
              <w:proofErr w:type="spellStart"/>
              <w:r w:rsidR="00992EC6">
                <w:rPr>
                  <w:rFonts w:cs="Arial"/>
                  <w:b/>
                  <w:bCs/>
                  <w:sz w:val="20"/>
                  <w:szCs w:val="20"/>
                </w:rPr>
                <w:t>Act</w:t>
              </w:r>
              <w:proofErr w:type="spellEnd"/>
              <w:r w:rsidR="00992EC6">
                <w:rPr>
                  <w:rFonts w:cs="Arial"/>
                  <w:b/>
                  <w:bCs/>
                  <w:sz w:val="20"/>
                  <w:szCs w:val="20"/>
                </w:rPr>
                <w:t>:</w:t>
              </w:r>
            </w:sdtContent>
          </w:sdt>
          <w:r w:rsidR="00742BEB" w:rsidRPr="005E0F71">
            <w:rPr>
              <w:rFonts w:cs="Arial"/>
              <w:b/>
              <w:bCs/>
              <w:sz w:val="20"/>
              <w:szCs w:val="20"/>
            </w:rPr>
            <w:t xml:space="preserve"> </w:t>
          </w:r>
        </w:p>
      </w:tc>
      <w:tc>
        <w:tcPr>
          <w:tcW w:w="5812" w:type="dxa"/>
          <w:gridSpan w:val="4"/>
          <w:shd w:val="clear" w:color="auto" w:fill="D9E2F3" w:themeFill="accent1" w:themeFillTint="33"/>
          <w:vAlign w:val="center"/>
        </w:tcPr>
        <w:p w14:paraId="4B4BF5DC" w14:textId="77777777" w:rsidR="00742BEB" w:rsidRPr="00B663E4" w:rsidRDefault="00742BEB" w:rsidP="00742BEB">
          <w:pPr>
            <w:pStyle w:val="Encabezado"/>
            <w:tabs>
              <w:tab w:val="right" w:pos="9680"/>
            </w:tabs>
            <w:rPr>
              <w:rFonts w:cs="Arial"/>
              <w:sz w:val="24"/>
              <w:szCs w:val="24"/>
            </w:rPr>
          </w:pPr>
          <w:r w:rsidRPr="005E0F71">
            <w:rPr>
              <w:rFonts w:cs="Arial"/>
              <w:b/>
              <w:bCs/>
              <w:sz w:val="24"/>
              <w:szCs w:val="24"/>
            </w:rPr>
            <w:t xml:space="preserve"> </w:t>
          </w:r>
        </w:p>
      </w:tc>
      <w:tc>
        <w:tcPr>
          <w:tcW w:w="2221" w:type="dxa"/>
          <w:vMerge/>
          <w:shd w:val="clear" w:color="auto" w:fill="D9E2F3" w:themeFill="accent1" w:themeFillTint="33"/>
          <w:vAlign w:val="center"/>
        </w:tcPr>
        <w:p w14:paraId="3C23CE91" w14:textId="77777777" w:rsidR="00742BEB" w:rsidRPr="005E0F71" w:rsidRDefault="00742BEB" w:rsidP="00742BEB">
          <w:pPr>
            <w:pStyle w:val="Encabezado"/>
            <w:tabs>
              <w:tab w:val="right" w:pos="9680"/>
            </w:tabs>
            <w:jc w:val="center"/>
            <w:rPr>
              <w:rFonts w:cs="Arial"/>
              <w:b/>
              <w:bCs/>
              <w:sz w:val="24"/>
              <w:szCs w:val="24"/>
            </w:rPr>
          </w:pPr>
        </w:p>
      </w:tc>
    </w:tr>
    <w:tr w:rsidR="00131BEF" w:rsidRPr="00B663E4" w14:paraId="08DF9463" w14:textId="77777777" w:rsidTr="00AC3B7F">
      <w:trPr>
        <w:trHeight w:val="553"/>
      </w:trPr>
      <w:tc>
        <w:tcPr>
          <w:tcW w:w="1748" w:type="dxa"/>
          <w:shd w:val="clear" w:color="auto" w:fill="D9E2F3" w:themeFill="accent1" w:themeFillTint="33"/>
          <w:vAlign w:val="center"/>
        </w:tcPr>
        <w:p w14:paraId="6FA4D519" w14:textId="77777777" w:rsidR="00742BEB" w:rsidRPr="005E0F71" w:rsidRDefault="00742BEB" w:rsidP="00742BEB">
          <w:pPr>
            <w:pStyle w:val="Encabezado"/>
            <w:tabs>
              <w:tab w:val="center" w:pos="4290"/>
              <w:tab w:val="right" w:pos="9680"/>
            </w:tabs>
            <w:rPr>
              <w:rFonts w:cs="Arial"/>
              <w:b/>
              <w:bCs/>
              <w:sz w:val="24"/>
              <w:szCs w:val="24"/>
            </w:rPr>
          </w:pPr>
          <w:r w:rsidRPr="005E0F71">
            <w:rPr>
              <w:rFonts w:cs="Arial"/>
              <w:b/>
              <w:bCs/>
              <w:sz w:val="24"/>
              <w:szCs w:val="24"/>
            </w:rPr>
            <w:t>Apellidos:</w:t>
          </w:r>
        </w:p>
      </w:tc>
      <w:tc>
        <w:tcPr>
          <w:tcW w:w="2268" w:type="dxa"/>
          <w:shd w:val="clear" w:color="auto" w:fill="D9E2F3" w:themeFill="accent1" w:themeFillTint="33"/>
          <w:vAlign w:val="center"/>
        </w:tcPr>
        <w:p w14:paraId="2190260E" w14:textId="77777777" w:rsidR="00742BEB" w:rsidRPr="005E0F71" w:rsidRDefault="00742BEB" w:rsidP="00742BEB">
          <w:pPr>
            <w:pStyle w:val="Encabezado"/>
            <w:tabs>
              <w:tab w:val="center" w:pos="4290"/>
              <w:tab w:val="right" w:pos="9680"/>
            </w:tabs>
            <w:rPr>
              <w:rFonts w:cs="Arial"/>
              <w:sz w:val="24"/>
              <w:szCs w:val="24"/>
            </w:rPr>
          </w:pPr>
          <w:r w:rsidRPr="005E0F71">
            <w:rPr>
              <w:rFonts w:cs="Arial"/>
              <w:sz w:val="24"/>
              <w:szCs w:val="24"/>
            </w:rPr>
            <w:t>Vizcaíno Boixadós</w:t>
          </w:r>
        </w:p>
      </w:tc>
      <w:tc>
        <w:tcPr>
          <w:tcW w:w="1276" w:type="dxa"/>
          <w:shd w:val="clear" w:color="auto" w:fill="D9E2F3" w:themeFill="accent1" w:themeFillTint="33"/>
          <w:vAlign w:val="center"/>
        </w:tcPr>
        <w:p w14:paraId="3210B83C" w14:textId="77777777" w:rsidR="00742BEB" w:rsidRPr="005E0F71" w:rsidRDefault="00742BEB" w:rsidP="00742BEB">
          <w:pPr>
            <w:pStyle w:val="Encabezado"/>
            <w:tabs>
              <w:tab w:val="center" w:pos="4290"/>
              <w:tab w:val="right" w:pos="9680"/>
            </w:tabs>
            <w:rPr>
              <w:rFonts w:cs="Arial"/>
              <w:sz w:val="24"/>
              <w:szCs w:val="24"/>
            </w:rPr>
          </w:pPr>
          <w:r w:rsidRPr="005E0F71">
            <w:rPr>
              <w:rFonts w:cs="Arial"/>
              <w:b/>
              <w:bCs/>
              <w:sz w:val="24"/>
              <w:szCs w:val="24"/>
            </w:rPr>
            <w:t>Nombre</w:t>
          </w:r>
          <w:r w:rsidRPr="005E0F71">
            <w:rPr>
              <w:rFonts w:cs="Arial"/>
              <w:sz w:val="24"/>
              <w:szCs w:val="24"/>
            </w:rPr>
            <w:t xml:space="preserve">: </w:t>
          </w:r>
        </w:p>
      </w:tc>
      <w:tc>
        <w:tcPr>
          <w:tcW w:w="920" w:type="dxa"/>
          <w:shd w:val="clear" w:color="auto" w:fill="D9E2F3" w:themeFill="accent1" w:themeFillTint="33"/>
          <w:vAlign w:val="center"/>
        </w:tcPr>
        <w:p w14:paraId="4678A4C5" w14:textId="77777777" w:rsidR="00742BEB" w:rsidRPr="005E0F71" w:rsidRDefault="00742BEB" w:rsidP="00742BEB">
          <w:pPr>
            <w:pStyle w:val="Encabezado"/>
            <w:tabs>
              <w:tab w:val="right" w:pos="9680"/>
            </w:tabs>
            <w:jc w:val="center"/>
            <w:rPr>
              <w:rFonts w:cs="Arial"/>
              <w:sz w:val="24"/>
              <w:szCs w:val="24"/>
            </w:rPr>
          </w:pPr>
          <w:r w:rsidRPr="005E0F71">
            <w:rPr>
              <w:rFonts w:cs="Arial"/>
              <w:sz w:val="24"/>
              <w:szCs w:val="24"/>
            </w:rPr>
            <w:t>Jan</w:t>
          </w:r>
        </w:p>
      </w:tc>
      <w:tc>
        <w:tcPr>
          <w:tcW w:w="1348" w:type="dxa"/>
          <w:tcBorders>
            <w:top w:val="single" w:sz="4" w:space="0" w:color="auto"/>
          </w:tcBorders>
          <w:shd w:val="clear" w:color="auto" w:fill="D9E2F3" w:themeFill="accent1" w:themeFillTint="33"/>
          <w:vAlign w:val="center"/>
        </w:tcPr>
        <w:p w14:paraId="1D5604A4" w14:textId="77777777" w:rsidR="00742BEB" w:rsidRPr="005E0F71" w:rsidRDefault="00742BEB" w:rsidP="00742BEB">
          <w:pPr>
            <w:pStyle w:val="Encabezado"/>
            <w:tabs>
              <w:tab w:val="right" w:pos="9680"/>
            </w:tabs>
            <w:jc w:val="center"/>
            <w:rPr>
              <w:rFonts w:cs="Arial"/>
              <w:sz w:val="24"/>
              <w:szCs w:val="24"/>
            </w:rPr>
          </w:pPr>
          <w:r w:rsidRPr="005E0F71">
            <w:rPr>
              <w:rFonts w:cs="Arial"/>
              <w:b/>
              <w:bCs/>
              <w:sz w:val="24"/>
              <w:szCs w:val="24"/>
            </w:rPr>
            <w:t>Fecha</w:t>
          </w:r>
          <w:r w:rsidRPr="005E0F71">
            <w:rPr>
              <w:rFonts w:cs="Arial"/>
              <w:sz w:val="24"/>
              <w:szCs w:val="24"/>
            </w:rPr>
            <w:t>:</w:t>
          </w:r>
        </w:p>
      </w:tc>
      <w:sdt>
        <w:sdtPr>
          <w:rPr>
            <w:rFonts w:cs="Arial"/>
            <w:sz w:val="24"/>
            <w:szCs w:val="24"/>
          </w:rPr>
          <w:id w:val="-178817024"/>
          <w:showingPlcHdr/>
          <w:date>
            <w:dateFormat w:val="dd/MM/yyyy"/>
            <w:lid w:val="es-ES"/>
            <w:storeMappedDataAs w:val="dateTime"/>
            <w:calendar w:val="gregorian"/>
          </w:date>
        </w:sdtPr>
        <w:sdtContent>
          <w:tc>
            <w:tcPr>
              <w:tcW w:w="2221" w:type="dxa"/>
              <w:tcBorders>
                <w:top w:val="single" w:sz="4" w:space="0" w:color="auto"/>
              </w:tcBorders>
              <w:shd w:val="clear" w:color="auto" w:fill="D9E2F3" w:themeFill="accent1" w:themeFillTint="33"/>
              <w:vAlign w:val="center"/>
            </w:tcPr>
            <w:p w14:paraId="07FCD0B6" w14:textId="77777777" w:rsidR="00742BEB" w:rsidRPr="005E0F71" w:rsidRDefault="00992EC6" w:rsidP="00742BEB">
              <w:pPr>
                <w:pStyle w:val="Encabezado"/>
                <w:tabs>
                  <w:tab w:val="right" w:pos="9680"/>
                </w:tabs>
                <w:jc w:val="center"/>
                <w:rPr>
                  <w:rFonts w:cs="Arial"/>
                  <w:sz w:val="24"/>
                  <w:szCs w:val="24"/>
                </w:rPr>
              </w:pPr>
              <w:r w:rsidRPr="00992EC6">
                <w:rPr>
                  <w:rStyle w:val="Textodelmarcadordeposicin"/>
                </w:rPr>
                <w:t>Haga clic aquí o pulse para escribir una fecha.</w:t>
              </w:r>
            </w:p>
          </w:tc>
        </w:sdtContent>
      </w:sdt>
    </w:tr>
  </w:tbl>
  <w:p w14:paraId="044C4B46" w14:textId="77777777" w:rsidR="00742BEB" w:rsidRDefault="00AC3B7F" w:rsidP="00742BEB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3392A24" wp14:editId="03129108">
              <wp:simplePos x="0" y="0"/>
              <wp:positionH relativeFrom="margin">
                <wp:align>right</wp:align>
              </wp:positionH>
              <wp:positionV relativeFrom="paragraph">
                <wp:posOffset>46990</wp:posOffset>
              </wp:positionV>
              <wp:extent cx="6186115" cy="54941"/>
              <wp:effectExtent l="0" t="0" r="5715" b="2540"/>
              <wp:wrapNone/>
              <wp:docPr id="1613771775" name="Rectángulo 16137717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86115" cy="54941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F85B852" id="Rectángulo 1613771775" o:spid="_x0000_s1026" style="position:absolute;margin-left:435.9pt;margin-top:3.7pt;width:487.1pt;height:4.3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" fillcolor="#1f3763 [1604]" stroked="f" strokeweight="1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4F7F0E"/>
    <w:multiLevelType w:val="multilevel"/>
    <w:tmpl w:val="3644506C"/>
    <w:lvl w:ilvl="0">
      <w:start w:val="1"/>
      <w:numFmt w:val="decimal"/>
      <w:pStyle w:val="Ttulo1"/>
      <w:suff w:val="space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170" w:hanging="170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170" w:hanging="170"/>
      </w:pPr>
      <w:rPr>
        <w:rFonts w:hint="default"/>
      </w:rPr>
    </w:lvl>
    <w:lvl w:ilvl="3">
      <w:start w:val="1"/>
      <w:numFmt w:val="decimal"/>
      <w:pStyle w:val="Ttulo4"/>
      <w:suff w:val="space"/>
      <w:lvlText w:val="%1.%2.%3.%4."/>
      <w:lvlJc w:val="left"/>
      <w:pPr>
        <w:ind w:left="170" w:hanging="17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4AE865EC"/>
    <w:multiLevelType w:val="hybridMultilevel"/>
    <w:tmpl w:val="B4FCB5B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A54E4F"/>
    <w:multiLevelType w:val="multilevel"/>
    <w:tmpl w:val="6E12092A"/>
    <w:lvl w:ilvl="0">
      <w:start w:val="1"/>
      <w:numFmt w:val="decimal"/>
      <w:suff w:val="space"/>
      <w:lvlText w:val="%1."/>
      <w:lvlJc w:val="left"/>
      <w:pPr>
        <w:ind w:left="454" w:hanging="170"/>
      </w:pPr>
      <w:rPr>
        <w:rFonts w:hint="default"/>
      </w:rPr>
    </w:lvl>
    <w:lvl w:ilvl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>
      <w:start w:val="1"/>
      <w:numFmt w:val="decimal"/>
      <w:suff w:val="space"/>
      <w:lvlText w:val="%1.%2.%3."/>
      <w:lvlJc w:val="left"/>
      <w:pPr>
        <w:ind w:left="170" w:hanging="17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70" w:hanging="17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78436389"/>
    <w:multiLevelType w:val="multilevel"/>
    <w:tmpl w:val="D98A1F52"/>
    <w:lvl w:ilvl="0">
      <w:start w:val="1"/>
      <w:numFmt w:val="decimal"/>
      <w:suff w:val="space"/>
      <w:lvlText w:val="%1."/>
      <w:lvlJc w:val="left"/>
      <w:pPr>
        <w:ind w:left="454" w:hanging="170"/>
      </w:pPr>
      <w:rPr>
        <w:rFonts w:hint="default"/>
      </w:rPr>
    </w:lvl>
    <w:lvl w:ilvl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>
      <w:start w:val="1"/>
      <w:numFmt w:val="decimal"/>
      <w:suff w:val="space"/>
      <w:lvlText w:val="%1.%2.%3."/>
      <w:lvlJc w:val="left"/>
      <w:pPr>
        <w:ind w:left="170" w:hanging="17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70" w:hanging="17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7BAA768F"/>
    <w:multiLevelType w:val="hybridMultilevel"/>
    <w:tmpl w:val="24A2C3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8342322">
    <w:abstractNumId w:val="0"/>
  </w:num>
  <w:num w:numId="2" w16cid:durableId="113229074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43572896">
    <w:abstractNumId w:val="4"/>
  </w:num>
  <w:num w:numId="4" w16cid:durableId="707879160">
    <w:abstractNumId w:val="1"/>
  </w:num>
  <w:num w:numId="5" w16cid:durableId="1972319947">
    <w:abstractNumId w:val="2"/>
  </w:num>
  <w:num w:numId="6" w16cid:durableId="1206136930">
    <w:abstractNumId w:val="3"/>
  </w:num>
  <w:num w:numId="7" w16cid:durableId="40510647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19885270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1D5"/>
    <w:rsid w:val="00011B3F"/>
    <w:rsid w:val="000541DD"/>
    <w:rsid w:val="0005648B"/>
    <w:rsid w:val="00060EC6"/>
    <w:rsid w:val="00063A7E"/>
    <w:rsid w:val="0007531B"/>
    <w:rsid w:val="000867A6"/>
    <w:rsid w:val="00096C7B"/>
    <w:rsid w:val="000B0E49"/>
    <w:rsid w:val="000C56FA"/>
    <w:rsid w:val="00101267"/>
    <w:rsid w:val="00131BEF"/>
    <w:rsid w:val="00152EF6"/>
    <w:rsid w:val="00153BC0"/>
    <w:rsid w:val="00166DD4"/>
    <w:rsid w:val="00175CA9"/>
    <w:rsid w:val="001872FD"/>
    <w:rsid w:val="00195BD3"/>
    <w:rsid w:val="001A0F91"/>
    <w:rsid w:val="001C4981"/>
    <w:rsid w:val="00226B9C"/>
    <w:rsid w:val="00235066"/>
    <w:rsid w:val="0025379E"/>
    <w:rsid w:val="00254B96"/>
    <w:rsid w:val="0029475D"/>
    <w:rsid w:val="002C1960"/>
    <w:rsid w:val="002D5CAF"/>
    <w:rsid w:val="002E3A60"/>
    <w:rsid w:val="003078E2"/>
    <w:rsid w:val="00333E69"/>
    <w:rsid w:val="00361A33"/>
    <w:rsid w:val="00391C24"/>
    <w:rsid w:val="00394502"/>
    <w:rsid w:val="003A1A27"/>
    <w:rsid w:val="003B2AA0"/>
    <w:rsid w:val="003C7DE8"/>
    <w:rsid w:val="003D1C90"/>
    <w:rsid w:val="003F514F"/>
    <w:rsid w:val="00400D0F"/>
    <w:rsid w:val="00430E71"/>
    <w:rsid w:val="004431CF"/>
    <w:rsid w:val="004A0708"/>
    <w:rsid w:val="004F552E"/>
    <w:rsid w:val="00506020"/>
    <w:rsid w:val="005066F8"/>
    <w:rsid w:val="005219F6"/>
    <w:rsid w:val="0053218F"/>
    <w:rsid w:val="0054141E"/>
    <w:rsid w:val="0055598D"/>
    <w:rsid w:val="00557124"/>
    <w:rsid w:val="005753C5"/>
    <w:rsid w:val="00580A58"/>
    <w:rsid w:val="0058128D"/>
    <w:rsid w:val="005E0F71"/>
    <w:rsid w:val="005E4359"/>
    <w:rsid w:val="006440E4"/>
    <w:rsid w:val="006477C5"/>
    <w:rsid w:val="00656F0D"/>
    <w:rsid w:val="00660077"/>
    <w:rsid w:val="006656E3"/>
    <w:rsid w:val="00677B0D"/>
    <w:rsid w:val="00695D22"/>
    <w:rsid w:val="006A4FD5"/>
    <w:rsid w:val="006F118A"/>
    <w:rsid w:val="00707833"/>
    <w:rsid w:val="00742BEB"/>
    <w:rsid w:val="0075020F"/>
    <w:rsid w:val="00765F62"/>
    <w:rsid w:val="007857EA"/>
    <w:rsid w:val="007A5D06"/>
    <w:rsid w:val="008534AE"/>
    <w:rsid w:val="0088356B"/>
    <w:rsid w:val="00884D2E"/>
    <w:rsid w:val="008C6EA0"/>
    <w:rsid w:val="008D496D"/>
    <w:rsid w:val="008D671F"/>
    <w:rsid w:val="00903C9F"/>
    <w:rsid w:val="00913A08"/>
    <w:rsid w:val="009332FE"/>
    <w:rsid w:val="00944CD5"/>
    <w:rsid w:val="00952C1B"/>
    <w:rsid w:val="00983986"/>
    <w:rsid w:val="00992EC6"/>
    <w:rsid w:val="009A357C"/>
    <w:rsid w:val="009E51CC"/>
    <w:rsid w:val="009F1DFF"/>
    <w:rsid w:val="00A321BF"/>
    <w:rsid w:val="00A90996"/>
    <w:rsid w:val="00AA5D89"/>
    <w:rsid w:val="00AB32F4"/>
    <w:rsid w:val="00AC059E"/>
    <w:rsid w:val="00AC3B7F"/>
    <w:rsid w:val="00AE6612"/>
    <w:rsid w:val="00AE73A1"/>
    <w:rsid w:val="00AE7C07"/>
    <w:rsid w:val="00B146FC"/>
    <w:rsid w:val="00B453A5"/>
    <w:rsid w:val="00B663E4"/>
    <w:rsid w:val="00BA38DC"/>
    <w:rsid w:val="00C220AD"/>
    <w:rsid w:val="00C42D93"/>
    <w:rsid w:val="00C81023"/>
    <w:rsid w:val="00C82228"/>
    <w:rsid w:val="00CC34DB"/>
    <w:rsid w:val="00CC61D5"/>
    <w:rsid w:val="00CD528C"/>
    <w:rsid w:val="00D1446B"/>
    <w:rsid w:val="00D40E34"/>
    <w:rsid w:val="00D516AD"/>
    <w:rsid w:val="00D61C78"/>
    <w:rsid w:val="00D71D01"/>
    <w:rsid w:val="00DB0255"/>
    <w:rsid w:val="00E2190A"/>
    <w:rsid w:val="00E532F4"/>
    <w:rsid w:val="00E712CC"/>
    <w:rsid w:val="00EC5D6F"/>
    <w:rsid w:val="00EE1D49"/>
    <w:rsid w:val="00F075DD"/>
    <w:rsid w:val="00F23C5C"/>
    <w:rsid w:val="00F40161"/>
    <w:rsid w:val="00F64A19"/>
    <w:rsid w:val="00F77C52"/>
    <w:rsid w:val="00F81785"/>
    <w:rsid w:val="00F85A8A"/>
    <w:rsid w:val="00F95D63"/>
    <w:rsid w:val="00FC1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0132E1"/>
  <w15:chartTrackingRefBased/>
  <w15:docId w15:val="{9687783B-46FE-46D8-9E41-EAB9B1DB1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63E4"/>
    <w:pPr>
      <w:jc w:val="both"/>
    </w:pPr>
    <w:rPr>
      <w:rFonts w:ascii="Arial" w:hAnsi="Arial"/>
    </w:rPr>
  </w:style>
  <w:style w:type="paragraph" w:styleId="Ttulo1">
    <w:name w:val="heading 1"/>
    <w:basedOn w:val="Ttulo20"/>
    <w:next w:val="Normal"/>
    <w:link w:val="Ttulo1Car"/>
    <w:uiPriority w:val="9"/>
    <w:qFormat/>
    <w:rsid w:val="003A1A27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333E69"/>
    <w:pPr>
      <w:numPr>
        <w:ilvl w:val="1"/>
      </w:numPr>
      <w:spacing w:before="40"/>
      <w:outlineLvl w:val="1"/>
    </w:pPr>
    <w:rPr>
      <w:szCs w:val="26"/>
    </w:rPr>
  </w:style>
  <w:style w:type="paragraph" w:styleId="Ttulo3">
    <w:name w:val="heading 3"/>
    <w:basedOn w:val="Ttulo1"/>
    <w:next w:val="Normal"/>
    <w:link w:val="Ttulo3Car"/>
    <w:uiPriority w:val="9"/>
    <w:unhideWhenUsed/>
    <w:qFormat/>
    <w:rsid w:val="00333E69"/>
    <w:pPr>
      <w:numPr>
        <w:ilvl w:val="2"/>
      </w:numPr>
      <w:spacing w:before="40"/>
      <w:outlineLvl w:val="2"/>
    </w:pPr>
    <w:rPr>
      <w:szCs w:val="24"/>
    </w:rPr>
  </w:style>
  <w:style w:type="paragraph" w:styleId="Ttulo4">
    <w:name w:val="heading 4"/>
    <w:basedOn w:val="Ttulo1"/>
    <w:next w:val="Normal"/>
    <w:link w:val="Ttulo4Car"/>
    <w:uiPriority w:val="9"/>
    <w:unhideWhenUsed/>
    <w:qFormat/>
    <w:rsid w:val="00333E69"/>
    <w:pPr>
      <w:numPr>
        <w:ilvl w:val="3"/>
      </w:numPr>
      <w:spacing w:before="40"/>
      <w:outlineLvl w:val="3"/>
    </w:pPr>
    <w:rPr>
      <w:iCs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440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440E4"/>
  </w:style>
  <w:style w:type="paragraph" w:styleId="Piedepgina">
    <w:name w:val="footer"/>
    <w:basedOn w:val="Normal"/>
    <w:link w:val="PiedepginaCar"/>
    <w:uiPriority w:val="99"/>
    <w:unhideWhenUsed/>
    <w:rsid w:val="006440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440E4"/>
  </w:style>
  <w:style w:type="table" w:styleId="Tablaconcuadrcula">
    <w:name w:val="Table Grid"/>
    <w:basedOn w:val="Tablanormal"/>
    <w:uiPriority w:val="59"/>
    <w:rsid w:val="006440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6440E4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3A1A27"/>
    <w:rPr>
      <w:rFonts w:ascii="Arial Narrow" w:eastAsiaTheme="majorEastAsia" w:hAnsi="Arial Narrow" w:cstheme="majorBidi"/>
      <w:b/>
      <w:color w:val="2B3A8C"/>
      <w:sz w:val="28"/>
      <w:szCs w:val="32"/>
      <w:lang w:val="en-US"/>
    </w:rPr>
  </w:style>
  <w:style w:type="paragraph" w:styleId="Ttulo">
    <w:name w:val="Title"/>
    <w:aliases w:val="Título 11"/>
    <w:basedOn w:val="Normal"/>
    <w:next w:val="Normal"/>
    <w:link w:val="TtuloCar"/>
    <w:uiPriority w:val="10"/>
    <w:rsid w:val="001A0F91"/>
    <w:pPr>
      <w:spacing w:after="0" w:line="240" w:lineRule="auto"/>
      <w:contextualSpacing/>
    </w:pPr>
    <w:rPr>
      <w:rFonts w:asciiTheme="majorHAnsi" w:eastAsiaTheme="majorEastAsia" w:hAnsiTheme="majorHAnsi" w:cstheme="majorBidi"/>
      <w:i/>
      <w:color w:val="4472C4" w:themeColor="accent1"/>
      <w:spacing w:val="-10"/>
      <w:kern w:val="28"/>
      <w:sz w:val="24"/>
      <w:szCs w:val="56"/>
    </w:rPr>
  </w:style>
  <w:style w:type="character" w:customStyle="1" w:styleId="TtuloCar">
    <w:name w:val="Título Car"/>
    <w:aliases w:val="Título 11 Car"/>
    <w:basedOn w:val="Fuentedeprrafopredeter"/>
    <w:link w:val="Ttulo"/>
    <w:uiPriority w:val="10"/>
    <w:rsid w:val="001A0F91"/>
    <w:rPr>
      <w:rFonts w:asciiTheme="majorHAnsi" w:eastAsiaTheme="majorEastAsia" w:hAnsiTheme="majorHAnsi" w:cstheme="majorBidi"/>
      <w:i/>
      <w:color w:val="4472C4" w:themeColor="accent1"/>
      <w:spacing w:val="-10"/>
      <w:kern w:val="28"/>
      <w:sz w:val="24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333E69"/>
    <w:rPr>
      <w:rFonts w:ascii="Arial" w:eastAsiaTheme="majorEastAsia" w:hAnsi="Arial" w:cstheme="majorBidi"/>
      <w:color w:val="323E4F" w:themeColor="text2" w:themeShade="BF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33E69"/>
    <w:rPr>
      <w:rFonts w:ascii="Arial" w:eastAsiaTheme="majorEastAsia" w:hAnsi="Arial" w:cstheme="majorBidi"/>
      <w:color w:val="323E4F" w:themeColor="text2" w:themeShade="BF"/>
      <w:sz w:val="28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333E69"/>
    <w:rPr>
      <w:rFonts w:ascii="Arial" w:eastAsiaTheme="majorEastAsia" w:hAnsi="Arial" w:cstheme="majorBidi"/>
      <w:iCs/>
      <w:color w:val="323E4F" w:themeColor="text2" w:themeShade="BF"/>
      <w:sz w:val="28"/>
      <w:szCs w:val="32"/>
    </w:rPr>
  </w:style>
  <w:style w:type="paragraph" w:customStyle="1" w:styleId="Ttulo10">
    <w:name w:val="Título 1º"/>
    <w:basedOn w:val="Normal"/>
    <w:next w:val="Ttulo20"/>
    <w:link w:val="Ttulo1Car0"/>
    <w:qFormat/>
    <w:rsid w:val="00153BC0"/>
    <w:rPr>
      <w:rFonts w:ascii="Aptos Display" w:hAnsi="Aptos Display"/>
      <w:b/>
      <w:color w:val="0F1F7A"/>
      <w:sz w:val="32"/>
    </w:rPr>
  </w:style>
  <w:style w:type="paragraph" w:customStyle="1" w:styleId="Ttulo20">
    <w:name w:val="Título 2º"/>
    <w:basedOn w:val="Normal"/>
    <w:next w:val="Normal"/>
    <w:link w:val="Ttulo2Car0"/>
    <w:qFormat/>
    <w:rsid w:val="00153BC0"/>
    <w:rPr>
      <w:rFonts w:ascii="Aptos" w:hAnsi="Aptos"/>
      <w:color w:val="2B3A8C"/>
      <w:sz w:val="28"/>
    </w:rPr>
  </w:style>
  <w:style w:type="character" w:customStyle="1" w:styleId="Ttulo1Car0">
    <w:name w:val="Título 1º Car"/>
    <w:basedOn w:val="Fuentedeprrafopredeter"/>
    <w:link w:val="Ttulo10"/>
    <w:rsid w:val="00153BC0"/>
    <w:rPr>
      <w:rFonts w:ascii="Aptos Display" w:hAnsi="Aptos Display"/>
      <w:b/>
      <w:color w:val="0F1F7A"/>
      <w:sz w:val="32"/>
    </w:rPr>
  </w:style>
  <w:style w:type="paragraph" w:styleId="Sinespaciado">
    <w:name w:val="No Spacing"/>
    <w:link w:val="SinespaciadoCar"/>
    <w:uiPriority w:val="1"/>
    <w:rsid w:val="002E3A60"/>
    <w:pPr>
      <w:spacing w:after="0" w:line="240" w:lineRule="auto"/>
    </w:pPr>
  </w:style>
  <w:style w:type="character" w:customStyle="1" w:styleId="Ttulo2Car0">
    <w:name w:val="Título 2º Car"/>
    <w:basedOn w:val="Fuentedeprrafopredeter"/>
    <w:link w:val="Ttulo20"/>
    <w:rsid w:val="00153BC0"/>
    <w:rPr>
      <w:rFonts w:ascii="Aptos" w:hAnsi="Aptos"/>
      <w:color w:val="2B3A8C"/>
      <w:sz w:val="28"/>
    </w:rPr>
  </w:style>
  <w:style w:type="paragraph" w:customStyle="1" w:styleId="Partes">
    <w:name w:val="Partes"/>
    <w:basedOn w:val="Sinespaciado"/>
    <w:next w:val="Ttulo10"/>
    <w:link w:val="PartesCar"/>
    <w:qFormat/>
    <w:rsid w:val="00153BC0"/>
    <w:pPr>
      <w:shd w:val="clear" w:color="auto" w:fill="2B3A8C"/>
      <w:spacing w:before="120" w:after="120"/>
    </w:pPr>
    <w:rPr>
      <w:rFonts w:ascii="Aptos Display" w:hAnsi="Aptos Display"/>
      <w:b/>
      <w:color w:val="FFFFFF" w:themeColor="background1"/>
      <w:sz w:val="28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E3A60"/>
  </w:style>
  <w:style w:type="character" w:customStyle="1" w:styleId="PartesCar">
    <w:name w:val="Partes Car"/>
    <w:basedOn w:val="SinespaciadoCar"/>
    <w:link w:val="Partes"/>
    <w:rsid w:val="00153BC0"/>
    <w:rPr>
      <w:rFonts w:ascii="Aptos Display" w:hAnsi="Aptos Display"/>
      <w:b/>
      <w:color w:val="FFFFFF" w:themeColor="background1"/>
      <w:sz w:val="28"/>
      <w:shd w:val="clear" w:color="auto" w:fill="2B3A8C"/>
    </w:rPr>
  </w:style>
  <w:style w:type="paragraph" w:customStyle="1" w:styleId="Comando">
    <w:name w:val="Comando"/>
    <w:basedOn w:val="Normal"/>
    <w:link w:val="ComandoCar"/>
    <w:qFormat/>
    <w:rsid w:val="00AC3B7F"/>
    <w:pPr>
      <w:pBdr>
        <w:top w:val="single" w:sz="4" w:space="1" w:color="767171" w:themeColor="background2" w:themeShade="80"/>
        <w:left w:val="single" w:sz="4" w:space="4" w:color="767171" w:themeColor="background2" w:themeShade="80"/>
        <w:bottom w:val="single" w:sz="4" w:space="1" w:color="767171" w:themeColor="background2" w:themeShade="80"/>
        <w:right w:val="single" w:sz="4" w:space="4" w:color="767171" w:themeColor="background2" w:themeShade="80"/>
      </w:pBdr>
      <w:shd w:val="solid" w:color="D0CECE" w:themeColor="background2" w:themeShade="E6" w:fill="D0CECE" w:themeFill="background2" w:themeFillShade="E6"/>
      <w:ind w:left="57" w:right="57"/>
      <w:jc w:val="left"/>
    </w:pPr>
    <w:rPr>
      <w:rFonts w:ascii="Consolas" w:hAnsi="Consolas"/>
      <w:sz w:val="24"/>
    </w:rPr>
  </w:style>
  <w:style w:type="character" w:customStyle="1" w:styleId="ComandoCar">
    <w:name w:val="Comando Car"/>
    <w:basedOn w:val="Fuentedeprrafopredeter"/>
    <w:link w:val="Comando"/>
    <w:rsid w:val="00AC3B7F"/>
    <w:rPr>
      <w:rFonts w:ascii="Consolas" w:hAnsi="Consolas"/>
      <w:sz w:val="24"/>
      <w:shd w:val="solid" w:color="D0CECE" w:themeColor="background2" w:themeShade="E6" w:fill="D0CECE" w:themeFill="background2" w:themeFillShade="E6"/>
    </w:rPr>
  </w:style>
  <w:style w:type="character" w:styleId="Textoennegrita">
    <w:name w:val="Strong"/>
    <w:basedOn w:val="Fuentedeprrafopredeter"/>
    <w:uiPriority w:val="22"/>
    <w:qFormat/>
    <w:rsid w:val="00400D0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62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8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9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0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1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9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0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33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3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3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0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9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74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28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4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1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6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53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21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9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5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1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9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14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8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1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2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7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23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32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8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9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2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6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35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3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80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1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87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40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7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33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31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31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06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82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74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5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6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68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9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05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5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16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7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6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9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14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0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4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5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6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8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0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78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97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0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56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Drive%20-%20Centre%20d'Estudis%20Monlau\1DAW\Tutoria\Plantillas\Plantilla%20INDIVIDUAL_new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ae27e35-c298-463a-9874-0525024eb38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10048DCC42CDA4D8D826263E5A9881C" ma:contentTypeVersion="16" ma:contentTypeDescription="Create a new document." ma:contentTypeScope="" ma:versionID="5675f9f18076b3e571f63284695b477e">
  <xsd:schema xmlns:xsd="http://www.w3.org/2001/XMLSchema" xmlns:xs="http://www.w3.org/2001/XMLSchema" xmlns:p="http://schemas.microsoft.com/office/2006/metadata/properties" xmlns:ns3="dae27e35-c298-463a-9874-0525024eb387" xmlns:ns4="c8d401de-b989-49d4-a95b-cff0d62b606b" targetNamespace="http://schemas.microsoft.com/office/2006/metadata/properties" ma:root="true" ma:fieldsID="4b750c1869f1e7f6e774a2772aebd7d7" ns3:_="" ns4:_="">
    <xsd:import namespace="dae27e35-c298-463a-9874-0525024eb387"/>
    <xsd:import namespace="c8d401de-b989-49d4-a95b-cff0d62b606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Location" minOccurs="0"/>
                <xsd:element ref="ns3:_activity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e27e35-c298-463a-9874-0525024eb3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8" nillable="true" ma:displayName="MediaServiceDateTaken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d401de-b989-49d4-a95b-cff0d62b606b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F60EAB1-4594-476B-B75B-64EC2E9B0AA6}">
  <ds:schemaRefs>
    <ds:schemaRef ds:uri="http://schemas.microsoft.com/office/2006/metadata/properties"/>
    <ds:schemaRef ds:uri="http://schemas.microsoft.com/office/infopath/2007/PartnerControls"/>
    <ds:schemaRef ds:uri="dae27e35-c298-463a-9874-0525024eb387"/>
  </ds:schemaRefs>
</ds:datastoreItem>
</file>

<file path=customXml/itemProps2.xml><?xml version="1.0" encoding="utf-8"?>
<ds:datastoreItem xmlns:ds="http://schemas.openxmlformats.org/officeDocument/2006/customXml" ds:itemID="{73DA863B-1A96-4E95-A285-8242919E436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9E9CDB5-14EC-4B72-8BA0-C47EAB5450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ae27e35-c298-463a-9874-0525024eb387"/>
    <ds:schemaRef ds:uri="c8d401de-b989-49d4-a95b-cff0d62b60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INDIVIDUAL_new.dotx</Template>
  <TotalTime>48</TotalTime>
  <Pages>9</Pages>
  <Words>1188</Words>
  <Characters>6535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Vizcaíno Boixados</dc:creator>
  <cp:keywords/>
  <dc:description/>
  <cp:lastModifiedBy>Jan Vizcaíno Boixados</cp:lastModifiedBy>
  <cp:revision>1</cp:revision>
  <dcterms:created xsi:type="dcterms:W3CDTF">2025-05-22T10:40:00Z</dcterms:created>
  <dcterms:modified xsi:type="dcterms:W3CDTF">2025-05-22T11:28:00Z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0x010100110048DCC42CDA4D8D826263E5A9881C</vt:lpwstr>
  </property>
</Properties>
</file>